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336" w14:textId="7E9202A6" w:rsidR="00D825E8" w:rsidRPr="0073201B" w:rsidRDefault="00D825E8" w:rsidP="00D825E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Лабораторна робота №1</w:t>
      </w:r>
    </w:p>
    <w:p w14:paraId="48A58FA1" w14:textId="3111CAC8" w:rsidR="0074195E" w:rsidRPr="0073201B" w:rsidRDefault="0073201B" w:rsidP="006910F2">
      <w:pPr>
        <w:spacing w:line="36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i/>
          <w:iCs/>
          <w:sz w:val="28"/>
          <w:szCs w:val="28"/>
        </w:rPr>
        <w:t xml:space="preserve">Вступ до ASP.NET </w:t>
      </w:r>
      <w:proofErr w:type="spellStart"/>
      <w:r w:rsidRPr="0073201B">
        <w:rPr>
          <w:rFonts w:ascii="Times New Roman" w:hAnsi="Times New Roman"/>
          <w:b/>
          <w:bCs/>
          <w:i/>
          <w:iCs/>
          <w:sz w:val="28"/>
          <w:szCs w:val="28"/>
        </w:rPr>
        <w:t>Core</w:t>
      </w:r>
      <w:proofErr w:type="spellEnd"/>
    </w:p>
    <w:p w14:paraId="0EF40978" w14:textId="5BC73C27" w:rsidR="006910F2" w:rsidRPr="0073201B" w:rsidRDefault="006921C7" w:rsidP="006921C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73201B" w:rsidRPr="0073201B">
        <w:rPr>
          <w:rFonts w:ascii="Times New Roman" w:hAnsi="Times New Roman"/>
          <w:sz w:val="28"/>
          <w:szCs w:val="28"/>
        </w:rPr>
        <w:t xml:space="preserve">ознайомитися з основними принципами роботи .NET, навчитися налаштовувати середовище розробки та встановлювати необхідні компоненти, набути навичок створення рішень та проектів різних типів, набути навичок обробки запитів з використанням </w:t>
      </w:r>
      <w:proofErr w:type="spellStart"/>
      <w:r w:rsidR="0073201B" w:rsidRPr="0073201B">
        <w:rPr>
          <w:rFonts w:ascii="Times New Roman" w:hAnsi="Times New Roman"/>
          <w:sz w:val="28"/>
          <w:szCs w:val="28"/>
        </w:rPr>
        <w:t>middleware</w:t>
      </w:r>
      <w:proofErr w:type="spellEnd"/>
      <w:r w:rsidR="0073201B" w:rsidRPr="0073201B">
        <w:rPr>
          <w:rFonts w:ascii="Times New Roman" w:hAnsi="Times New Roman"/>
          <w:sz w:val="28"/>
          <w:szCs w:val="28"/>
        </w:rPr>
        <w:t>.</w:t>
      </w:r>
    </w:p>
    <w:p w14:paraId="5E2DC6E4" w14:textId="078408CD" w:rsidR="0074195E" w:rsidRPr="0074195E" w:rsidRDefault="0074195E" w:rsidP="0074195E">
      <w:pPr>
        <w:spacing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74195E">
        <w:rPr>
          <w:rFonts w:ascii="Times New Roman" w:hAnsi="Times New Roman"/>
          <w:b/>
          <w:bCs/>
          <w:sz w:val="28"/>
          <w:szCs w:val="28"/>
        </w:rPr>
        <w:t>Хід роботи</w:t>
      </w:r>
    </w:p>
    <w:p w14:paraId="2B2144ED" w14:textId="15AE6157" w:rsidR="000751D1" w:rsidRDefault="0073201B" w:rsidP="00D63AE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Завдання 1.</w:t>
      </w:r>
      <w:r w:rsidRPr="0073201B">
        <w:rPr>
          <w:rFonts w:ascii="Times New Roman" w:hAnsi="Times New Roman"/>
          <w:sz w:val="28"/>
          <w:szCs w:val="28"/>
        </w:rPr>
        <w:t xml:space="preserve"> Встановлення інтегрованого середовища розробки (IDE) та необхідних компонентів</w:t>
      </w:r>
    </w:p>
    <w:p w14:paraId="0F6198B2" w14:textId="2777C371" w:rsidR="0073201B" w:rsidRDefault="0073201B" w:rsidP="00D63AE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73201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8918B6F" wp14:editId="3A50CDE8">
            <wp:extent cx="5619750" cy="3123405"/>
            <wp:effectExtent l="0" t="0" r="0" b="1270"/>
            <wp:docPr id="124456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4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873" cy="312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1B80" w14:textId="011A574C" w:rsidR="0073201B" w:rsidRDefault="0073201B" w:rsidP="0073201B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1.1. </w:t>
      </w:r>
      <w:r w:rsidRPr="0073201B">
        <w:rPr>
          <w:rFonts w:ascii="Times New Roman" w:hAnsi="Times New Roman"/>
          <w:sz w:val="28"/>
          <w:szCs w:val="28"/>
        </w:rPr>
        <w:t>Встановлення інтегрованого середовища розробки</w:t>
      </w:r>
    </w:p>
    <w:p w14:paraId="2B20DB55" w14:textId="79367AFF" w:rsidR="0073201B" w:rsidRDefault="00A7138A" w:rsidP="0073201B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A7138A">
        <w:rPr>
          <w:rFonts w:ascii="Times New Roman" w:hAnsi="Times New Roman"/>
          <w:b/>
          <w:bCs/>
          <w:sz w:val="28"/>
          <w:szCs w:val="28"/>
        </w:rPr>
        <w:t>Завдання 2</w:t>
      </w:r>
      <w:r w:rsidRPr="00A7138A">
        <w:rPr>
          <w:rFonts w:ascii="Times New Roman" w:hAnsi="Times New Roman"/>
          <w:sz w:val="28"/>
          <w:szCs w:val="28"/>
        </w:rPr>
        <w:t>. Створення проектів</w:t>
      </w:r>
    </w:p>
    <w:p w14:paraId="6A74E2BA" w14:textId="77777777" w:rsidR="00A7138A" w:rsidRPr="00A7138A" w:rsidRDefault="00A7138A" w:rsidP="00A7138A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A7138A">
        <w:rPr>
          <w:rFonts w:ascii="Times New Roman" w:hAnsi="Times New Roman"/>
          <w:b/>
          <w:bCs/>
          <w:sz w:val="28"/>
          <w:szCs w:val="28"/>
        </w:rPr>
        <w:t>Частина 1.</w:t>
      </w:r>
    </w:p>
    <w:p w14:paraId="488F9FE2" w14:textId="7C079540" w:rsidR="00A7138A" w:rsidRPr="00A7138A" w:rsidRDefault="00A7138A" w:rsidP="00383CFD">
      <w:pPr>
        <w:numPr>
          <w:ilvl w:val="0"/>
          <w:numId w:val="81"/>
        </w:numPr>
        <w:tabs>
          <w:tab w:val="clear" w:pos="720"/>
          <w:tab w:val="num" w:pos="993"/>
        </w:tabs>
        <w:spacing w:after="0" w:line="360" w:lineRule="auto"/>
        <w:ind w:left="1560" w:hanging="426"/>
        <w:rPr>
          <w:rFonts w:ascii="Times New Roman" w:hAnsi="Times New Roman"/>
          <w:sz w:val="28"/>
          <w:szCs w:val="28"/>
        </w:rPr>
      </w:pPr>
      <w:r w:rsidRPr="00A7138A">
        <w:rPr>
          <w:rFonts w:ascii="Times New Roman" w:hAnsi="Times New Roman"/>
          <w:sz w:val="28"/>
          <w:szCs w:val="28"/>
        </w:rPr>
        <w:t xml:space="preserve">Створіть проект для консольного додатку з назвою </w:t>
      </w:r>
      <w:proofErr w:type="spellStart"/>
      <w:r w:rsidRPr="00A7138A">
        <w:rPr>
          <w:rFonts w:ascii="Times New Roman" w:hAnsi="Times New Roman"/>
          <w:sz w:val="28"/>
          <w:szCs w:val="28"/>
        </w:rPr>
        <w:t>ConsoleToWeb</w:t>
      </w:r>
      <w:proofErr w:type="spellEnd"/>
      <w:r w:rsidRPr="00A7138A">
        <w:rPr>
          <w:rFonts w:ascii="Times New Roman" w:hAnsi="Times New Roman"/>
          <w:sz w:val="28"/>
          <w:szCs w:val="28"/>
        </w:rPr>
        <w:t xml:space="preserve"> з використанням </w:t>
      </w:r>
      <w:proofErr w:type="spellStart"/>
      <w:r w:rsidRPr="00A7138A">
        <w:rPr>
          <w:rFonts w:ascii="Times New Roman" w:hAnsi="Times New Roman"/>
          <w:sz w:val="28"/>
          <w:szCs w:val="28"/>
        </w:rPr>
        <w:t>dotnet</w:t>
      </w:r>
      <w:proofErr w:type="spellEnd"/>
      <w:r w:rsidRPr="00A7138A">
        <w:rPr>
          <w:rFonts w:ascii="Times New Roman" w:hAnsi="Times New Roman"/>
          <w:sz w:val="28"/>
          <w:szCs w:val="28"/>
        </w:rPr>
        <w:t xml:space="preserve"> CLI</w:t>
      </w:r>
    </w:p>
    <w:p w14:paraId="2B23D39C" w14:textId="1D745F55" w:rsidR="00A7138A" w:rsidRPr="00383CFD" w:rsidRDefault="00A7138A" w:rsidP="00383CFD">
      <w:pPr>
        <w:numPr>
          <w:ilvl w:val="0"/>
          <w:numId w:val="81"/>
        </w:numPr>
        <w:tabs>
          <w:tab w:val="clear" w:pos="720"/>
          <w:tab w:val="num" w:pos="993"/>
        </w:tabs>
        <w:spacing w:after="0" w:line="360" w:lineRule="auto"/>
        <w:ind w:left="1560" w:hanging="426"/>
        <w:rPr>
          <w:rFonts w:ascii="Times New Roman" w:hAnsi="Times New Roman"/>
          <w:sz w:val="28"/>
          <w:szCs w:val="28"/>
        </w:rPr>
      </w:pPr>
      <w:r w:rsidRPr="00A7138A">
        <w:rPr>
          <w:rFonts w:ascii="Times New Roman" w:hAnsi="Times New Roman"/>
          <w:sz w:val="28"/>
          <w:szCs w:val="28"/>
        </w:rPr>
        <w:t>Перетворіть створений консольний додаток на веб-додаток</w:t>
      </w:r>
    </w:p>
    <w:p w14:paraId="036DAB22" w14:textId="77777777" w:rsidR="00383CFD" w:rsidRDefault="00383CFD" w:rsidP="00383CFD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50CC67F2" w14:textId="77777777" w:rsidR="00383CFD" w:rsidRDefault="00383CFD" w:rsidP="00383CFD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7BA879D0" w14:textId="77777777" w:rsidR="00383CFD" w:rsidRPr="00A7138A" w:rsidRDefault="00383CFD" w:rsidP="00383CF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E1E4840" w14:textId="77777777" w:rsidR="00A7138A" w:rsidRPr="00383CFD" w:rsidRDefault="00A7138A" w:rsidP="00A7138A">
      <w:pPr>
        <w:numPr>
          <w:ilvl w:val="0"/>
          <w:numId w:val="81"/>
        </w:numPr>
        <w:tabs>
          <w:tab w:val="clear" w:pos="720"/>
          <w:tab w:val="num" w:pos="993"/>
        </w:tabs>
        <w:spacing w:after="0" w:line="360" w:lineRule="auto"/>
        <w:ind w:left="1560" w:hanging="426"/>
        <w:rPr>
          <w:rFonts w:ascii="Times New Roman" w:hAnsi="Times New Roman"/>
          <w:sz w:val="28"/>
          <w:szCs w:val="28"/>
        </w:rPr>
      </w:pPr>
      <w:r w:rsidRPr="00A7138A">
        <w:rPr>
          <w:rFonts w:ascii="Times New Roman" w:hAnsi="Times New Roman"/>
          <w:sz w:val="28"/>
          <w:szCs w:val="28"/>
        </w:rPr>
        <w:lastRenderedPageBreak/>
        <w:t>Опишіть виконані кроки у звіті</w:t>
      </w:r>
    </w:p>
    <w:p w14:paraId="24D5E31B" w14:textId="67056E2D" w:rsidR="00383CFD" w:rsidRDefault="00383CFD" w:rsidP="00383CFD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  <w:lang w:val="en-US"/>
        </w:rPr>
      </w:pPr>
      <w:r w:rsidRPr="00383CFD">
        <w:rPr>
          <w:rFonts w:ascii="Times New Roman" w:hAnsi="Times New Roman"/>
          <w:sz w:val="28"/>
          <w:szCs w:val="28"/>
        </w:rPr>
        <w:drawing>
          <wp:inline distT="0" distB="0" distL="0" distR="0" wp14:anchorId="5660A903" wp14:editId="5540AACF">
            <wp:extent cx="2819794" cy="2286319"/>
            <wp:effectExtent l="0" t="0" r="0" b="0"/>
            <wp:docPr id="76080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3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390B" w14:textId="060DB6AD" w:rsidR="00383CFD" w:rsidRPr="00383CFD" w:rsidRDefault="00383CFD" w:rsidP="00383CFD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2.1.</w:t>
      </w:r>
      <w:r w:rsidR="00894B38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 xml:space="preserve"> Створений веб-додаток</w:t>
      </w:r>
    </w:p>
    <w:p w14:paraId="000E8D66" w14:textId="77777777" w:rsidR="00894B38" w:rsidRPr="00894B38" w:rsidRDefault="00894B38" w:rsidP="00894B3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b/>
          <w:bCs/>
          <w:sz w:val="28"/>
          <w:szCs w:val="28"/>
        </w:rPr>
        <w:t>Частина 2. </w:t>
      </w:r>
    </w:p>
    <w:p w14:paraId="49532F63" w14:textId="5FC7AE09" w:rsidR="00894B38" w:rsidRPr="00894B38" w:rsidRDefault="00894B38" w:rsidP="00894B38">
      <w:pPr>
        <w:numPr>
          <w:ilvl w:val="0"/>
          <w:numId w:val="82"/>
        </w:numPr>
        <w:tabs>
          <w:tab w:val="clear" w:pos="720"/>
          <w:tab w:val="num" w:pos="1701"/>
        </w:tabs>
        <w:spacing w:after="0" w:line="360" w:lineRule="auto"/>
        <w:ind w:left="1560" w:hanging="426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sz w:val="28"/>
          <w:szCs w:val="28"/>
        </w:rPr>
        <w:t xml:space="preserve">Створіть ASP.NET </w:t>
      </w:r>
      <w:proofErr w:type="spellStart"/>
      <w:r w:rsidRPr="00894B38">
        <w:rPr>
          <w:rFonts w:ascii="Times New Roman" w:hAnsi="Times New Roman"/>
          <w:sz w:val="28"/>
          <w:szCs w:val="28"/>
        </w:rPr>
        <w:t>WebAPI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 проект без авторизації з назвою </w:t>
      </w:r>
      <w:proofErr w:type="spellStart"/>
      <w:r w:rsidRPr="00894B38">
        <w:rPr>
          <w:rFonts w:ascii="Times New Roman" w:hAnsi="Times New Roman"/>
          <w:sz w:val="28"/>
          <w:szCs w:val="28"/>
        </w:rPr>
        <w:t>WebFromCli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 з використанням </w:t>
      </w:r>
      <w:proofErr w:type="spellStart"/>
      <w:r w:rsidRPr="00894B38">
        <w:rPr>
          <w:rFonts w:ascii="Times New Roman" w:hAnsi="Times New Roman"/>
          <w:sz w:val="28"/>
          <w:szCs w:val="28"/>
        </w:rPr>
        <w:t>dotnet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 CLI</w:t>
      </w:r>
    </w:p>
    <w:p w14:paraId="7D64F931" w14:textId="3AEEDB23" w:rsidR="00894B38" w:rsidRDefault="00894B38" w:rsidP="00894B38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sz w:val="28"/>
          <w:szCs w:val="28"/>
        </w:rPr>
        <w:drawing>
          <wp:inline distT="0" distB="0" distL="0" distR="0" wp14:anchorId="7859A261" wp14:editId="0D559A40">
            <wp:extent cx="2171700" cy="2017679"/>
            <wp:effectExtent l="0" t="0" r="0" b="1905"/>
            <wp:docPr id="155737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70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6747" cy="202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C413" w14:textId="100E0D7F" w:rsidR="00894B38" w:rsidRPr="00894B38" w:rsidRDefault="00894B38" w:rsidP="00894B38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2.2.1. Створений </w:t>
      </w:r>
      <w:r w:rsidRPr="00894B38">
        <w:rPr>
          <w:rFonts w:ascii="Times New Roman" w:hAnsi="Times New Roman"/>
          <w:sz w:val="28"/>
          <w:szCs w:val="28"/>
        </w:rPr>
        <w:t xml:space="preserve">ASP.NET </w:t>
      </w:r>
      <w:proofErr w:type="spellStart"/>
      <w:r w:rsidRPr="00894B38">
        <w:rPr>
          <w:rFonts w:ascii="Times New Roman" w:hAnsi="Times New Roman"/>
          <w:sz w:val="28"/>
          <w:szCs w:val="28"/>
        </w:rPr>
        <w:t>WebAPI</w:t>
      </w:r>
      <w:proofErr w:type="spellEnd"/>
      <w:r>
        <w:rPr>
          <w:rFonts w:ascii="Times New Roman" w:hAnsi="Times New Roman"/>
          <w:sz w:val="28"/>
          <w:szCs w:val="28"/>
        </w:rPr>
        <w:t xml:space="preserve"> додаток</w:t>
      </w:r>
    </w:p>
    <w:p w14:paraId="174DBEB0" w14:textId="14E466FD" w:rsidR="00894B38" w:rsidRPr="00894B38" w:rsidRDefault="00894B38" w:rsidP="00894B38">
      <w:pPr>
        <w:numPr>
          <w:ilvl w:val="0"/>
          <w:numId w:val="82"/>
        </w:numPr>
        <w:tabs>
          <w:tab w:val="clear" w:pos="720"/>
          <w:tab w:val="num" w:pos="1701"/>
        </w:tabs>
        <w:spacing w:after="0" w:line="360" w:lineRule="auto"/>
        <w:ind w:left="1560" w:hanging="426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sz w:val="28"/>
          <w:szCs w:val="28"/>
        </w:rPr>
        <w:t>Реалізуйте GET-</w:t>
      </w:r>
      <w:proofErr w:type="spellStart"/>
      <w:r w:rsidRPr="00894B38">
        <w:rPr>
          <w:rFonts w:ascii="Times New Roman" w:hAnsi="Times New Roman"/>
          <w:sz w:val="28"/>
          <w:szCs w:val="28"/>
        </w:rPr>
        <w:t>ендпоінт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 “/</w:t>
      </w:r>
      <w:proofErr w:type="spellStart"/>
      <w:r w:rsidRPr="00894B38">
        <w:rPr>
          <w:rFonts w:ascii="Times New Roman" w:hAnsi="Times New Roman"/>
          <w:sz w:val="28"/>
          <w:szCs w:val="28"/>
        </w:rPr>
        <w:t>who</w:t>
      </w:r>
      <w:proofErr w:type="spellEnd"/>
      <w:r w:rsidRPr="00894B38">
        <w:rPr>
          <w:rFonts w:ascii="Times New Roman" w:hAnsi="Times New Roman"/>
          <w:sz w:val="28"/>
          <w:szCs w:val="28"/>
        </w:rPr>
        <w:t>”, який повертатиме у відповідь ваше ім’я та прізвище</w:t>
      </w:r>
    </w:p>
    <w:p w14:paraId="219C990F" w14:textId="02BBFA24" w:rsidR="00894B38" w:rsidRDefault="00894B38" w:rsidP="00894B38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sz w:val="28"/>
          <w:szCs w:val="28"/>
        </w:rPr>
        <w:drawing>
          <wp:inline distT="0" distB="0" distL="0" distR="0" wp14:anchorId="0077E876" wp14:editId="133D06D0">
            <wp:extent cx="2809875" cy="1135750"/>
            <wp:effectExtent l="0" t="0" r="0" b="7620"/>
            <wp:docPr id="16529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1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1398" cy="11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F80E" w14:textId="375D1227" w:rsidR="00894B38" w:rsidRDefault="00894B38" w:rsidP="00894B38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2.2.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</w:t>
      </w:r>
      <w:r w:rsidRPr="00894B38">
        <w:rPr>
          <w:rFonts w:ascii="Times New Roman" w:hAnsi="Times New Roman"/>
          <w:sz w:val="28"/>
          <w:szCs w:val="28"/>
        </w:rPr>
        <w:t>GET-</w:t>
      </w:r>
      <w:proofErr w:type="spellStart"/>
      <w:r w:rsidRPr="00894B38">
        <w:rPr>
          <w:rFonts w:ascii="Times New Roman" w:hAnsi="Times New Roman"/>
          <w:sz w:val="28"/>
          <w:szCs w:val="28"/>
        </w:rPr>
        <w:t>ендпоінт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 “/</w:t>
      </w:r>
      <w:proofErr w:type="spellStart"/>
      <w:r w:rsidRPr="00894B38">
        <w:rPr>
          <w:rFonts w:ascii="Times New Roman" w:hAnsi="Times New Roman"/>
          <w:sz w:val="28"/>
          <w:szCs w:val="28"/>
        </w:rPr>
        <w:t>who</w:t>
      </w:r>
      <w:proofErr w:type="spellEnd"/>
      <w:r w:rsidRPr="00894B38">
        <w:rPr>
          <w:rFonts w:ascii="Times New Roman" w:hAnsi="Times New Roman"/>
          <w:sz w:val="28"/>
          <w:szCs w:val="28"/>
        </w:rPr>
        <w:t>”, який поверта</w:t>
      </w:r>
      <w:r>
        <w:rPr>
          <w:rFonts w:ascii="Times New Roman" w:hAnsi="Times New Roman"/>
          <w:sz w:val="28"/>
          <w:szCs w:val="28"/>
        </w:rPr>
        <w:t>є</w:t>
      </w:r>
      <w:r w:rsidRPr="00894B38">
        <w:rPr>
          <w:rFonts w:ascii="Times New Roman" w:hAnsi="Times New Roman"/>
          <w:sz w:val="28"/>
          <w:szCs w:val="28"/>
        </w:rPr>
        <w:t xml:space="preserve"> у відповідь ім’я та прізвище</w:t>
      </w:r>
    </w:p>
    <w:p w14:paraId="1F648AD3" w14:textId="77777777" w:rsidR="00894B38" w:rsidRPr="00894B38" w:rsidRDefault="00894B38" w:rsidP="00894B38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</w:p>
    <w:p w14:paraId="29E73982" w14:textId="77777777" w:rsidR="00894B38" w:rsidRPr="00894B38" w:rsidRDefault="00894B38" w:rsidP="00894B38">
      <w:pPr>
        <w:numPr>
          <w:ilvl w:val="0"/>
          <w:numId w:val="82"/>
        </w:numPr>
        <w:tabs>
          <w:tab w:val="clear" w:pos="720"/>
          <w:tab w:val="num" w:pos="1701"/>
        </w:tabs>
        <w:spacing w:after="0" w:line="360" w:lineRule="auto"/>
        <w:ind w:left="1560" w:hanging="426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sz w:val="28"/>
          <w:szCs w:val="28"/>
        </w:rPr>
        <w:lastRenderedPageBreak/>
        <w:t>Реалізуйте GET-</w:t>
      </w:r>
      <w:proofErr w:type="spellStart"/>
      <w:r w:rsidRPr="00894B38">
        <w:rPr>
          <w:rFonts w:ascii="Times New Roman" w:hAnsi="Times New Roman"/>
          <w:sz w:val="28"/>
          <w:szCs w:val="28"/>
        </w:rPr>
        <w:t>ендпоінт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 “/</w:t>
      </w:r>
      <w:proofErr w:type="spellStart"/>
      <w:r w:rsidRPr="00894B38">
        <w:rPr>
          <w:rFonts w:ascii="Times New Roman" w:hAnsi="Times New Roman"/>
          <w:sz w:val="28"/>
          <w:szCs w:val="28"/>
        </w:rPr>
        <w:t>time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”, який повертатиме у відповідь </w:t>
      </w:r>
    </w:p>
    <w:p w14:paraId="1C991F43" w14:textId="72650E6C" w:rsidR="00894B38" w:rsidRDefault="00894B38" w:rsidP="00894B38">
      <w:pPr>
        <w:spacing w:after="0" w:line="360" w:lineRule="auto"/>
        <w:ind w:left="1560"/>
        <w:rPr>
          <w:rFonts w:ascii="Times New Roman" w:hAnsi="Times New Roman"/>
          <w:sz w:val="28"/>
          <w:szCs w:val="28"/>
          <w:lang w:val="en-US"/>
        </w:rPr>
      </w:pPr>
      <w:r w:rsidRPr="00894B38">
        <w:rPr>
          <w:rFonts w:ascii="Times New Roman" w:hAnsi="Times New Roman"/>
          <w:sz w:val="28"/>
          <w:szCs w:val="28"/>
        </w:rPr>
        <w:t>поточний час на сервері</w:t>
      </w:r>
    </w:p>
    <w:p w14:paraId="5FF3FA8F" w14:textId="4809B737" w:rsidR="00894B38" w:rsidRDefault="00894B38" w:rsidP="00894B38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7C695E4" wp14:editId="58712EA8">
            <wp:extent cx="3410426" cy="1362265"/>
            <wp:effectExtent l="0" t="0" r="0" b="9525"/>
            <wp:docPr id="136972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8C83" w14:textId="4E39741A" w:rsidR="00894B38" w:rsidRPr="00894B38" w:rsidRDefault="00894B38" w:rsidP="009F421E">
      <w:pPr>
        <w:spacing w:after="0" w:line="360" w:lineRule="auto"/>
        <w:ind w:left="15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2.2.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  <w:r w:rsidRPr="00894B38">
        <w:rPr>
          <w:rFonts w:ascii="Times New Roman" w:hAnsi="Times New Roman"/>
          <w:sz w:val="28"/>
          <w:szCs w:val="28"/>
        </w:rPr>
        <w:t>GET-</w:t>
      </w:r>
      <w:proofErr w:type="spellStart"/>
      <w:r w:rsidRPr="00894B38">
        <w:rPr>
          <w:rFonts w:ascii="Times New Roman" w:hAnsi="Times New Roman"/>
          <w:sz w:val="28"/>
          <w:szCs w:val="28"/>
        </w:rPr>
        <w:t>ендпоінт</w:t>
      </w:r>
      <w:proofErr w:type="spellEnd"/>
      <w:r w:rsidRPr="00894B38">
        <w:rPr>
          <w:rFonts w:ascii="Times New Roman" w:hAnsi="Times New Roman"/>
          <w:sz w:val="28"/>
          <w:szCs w:val="28"/>
        </w:rPr>
        <w:t xml:space="preserve"> “/</w:t>
      </w:r>
      <w:proofErr w:type="spellStart"/>
      <w:r w:rsidRPr="00894B38">
        <w:rPr>
          <w:rFonts w:ascii="Times New Roman" w:hAnsi="Times New Roman"/>
          <w:sz w:val="28"/>
          <w:szCs w:val="28"/>
        </w:rPr>
        <w:t>time</w:t>
      </w:r>
      <w:proofErr w:type="spellEnd"/>
      <w:r w:rsidRPr="00894B38">
        <w:rPr>
          <w:rFonts w:ascii="Times New Roman" w:hAnsi="Times New Roman"/>
          <w:sz w:val="28"/>
          <w:szCs w:val="28"/>
        </w:rPr>
        <w:t>”, який поверта</w:t>
      </w:r>
      <w:r>
        <w:rPr>
          <w:rFonts w:ascii="Times New Roman" w:hAnsi="Times New Roman"/>
          <w:sz w:val="28"/>
          <w:szCs w:val="28"/>
        </w:rPr>
        <w:t>є</w:t>
      </w:r>
      <w:r w:rsidRPr="00894B38">
        <w:rPr>
          <w:rFonts w:ascii="Times New Roman" w:hAnsi="Times New Roman"/>
          <w:sz w:val="28"/>
          <w:szCs w:val="28"/>
        </w:rPr>
        <w:t xml:space="preserve"> у відповідь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894B38">
        <w:rPr>
          <w:rFonts w:ascii="Times New Roman" w:hAnsi="Times New Roman"/>
          <w:sz w:val="28"/>
          <w:szCs w:val="28"/>
        </w:rPr>
        <w:t>поточний час на сервері</w:t>
      </w:r>
    </w:p>
    <w:p w14:paraId="3950FF18" w14:textId="77777777" w:rsidR="00894B38" w:rsidRPr="00894B38" w:rsidRDefault="00894B38" w:rsidP="00894B38">
      <w:pPr>
        <w:numPr>
          <w:ilvl w:val="0"/>
          <w:numId w:val="82"/>
        </w:numPr>
        <w:tabs>
          <w:tab w:val="clear" w:pos="720"/>
          <w:tab w:val="num" w:pos="1701"/>
        </w:tabs>
        <w:spacing w:after="0" w:line="360" w:lineRule="auto"/>
        <w:ind w:left="1560" w:hanging="426"/>
        <w:rPr>
          <w:rFonts w:ascii="Times New Roman" w:hAnsi="Times New Roman"/>
          <w:sz w:val="28"/>
          <w:szCs w:val="28"/>
        </w:rPr>
      </w:pPr>
      <w:r w:rsidRPr="00894B38">
        <w:rPr>
          <w:rFonts w:ascii="Times New Roman" w:hAnsi="Times New Roman"/>
          <w:sz w:val="28"/>
          <w:szCs w:val="28"/>
        </w:rPr>
        <w:t>Наведіть лістинг реалізованих обробників у звіті</w:t>
      </w:r>
    </w:p>
    <w:p w14:paraId="63735B1A" w14:textId="4B4AEFAA" w:rsidR="00894B38" w:rsidRPr="00894B38" w:rsidRDefault="00894B38" w:rsidP="00894B38">
      <w:pPr>
        <w:spacing w:after="0" w:line="360" w:lineRule="auto"/>
        <w:ind w:left="2127" w:hanging="567"/>
        <w:rPr>
          <w:rFonts w:ascii="Times New Roman" w:hAnsi="Times New Roman"/>
          <w:sz w:val="28"/>
          <w:szCs w:val="28"/>
          <w:u w:val="single"/>
        </w:rPr>
      </w:pPr>
      <w:r w:rsidRPr="00894B38">
        <w:rPr>
          <w:rFonts w:ascii="Times New Roman" w:hAnsi="Times New Roman"/>
          <w:sz w:val="28"/>
          <w:szCs w:val="28"/>
          <w:u w:val="single"/>
        </w:rPr>
        <w:t>Лістинг програми:</w:t>
      </w:r>
    </w:p>
    <w:p w14:paraId="2494AC0C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Microsoft.AspNetCore.Builder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7699080C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Microsoft.Extensions.Hosting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7D69D55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F5EB227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WebApplication.CreateBuilder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args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EE547B3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builder.Build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1CFC8D73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FCB2C14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// --- GET /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who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---</w:t>
      </w:r>
    </w:p>
    <w:p w14:paraId="5066B0B0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app.MapGet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("/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who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() =&gt;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</w:p>
    <w:p w14:paraId="0E953D56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0E5EC737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"Микола",</w:t>
      </w:r>
    </w:p>
    <w:p w14:paraId="650D3A95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Surname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"Трофімчук"</w:t>
      </w:r>
    </w:p>
    <w:p w14:paraId="478D4969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});</w:t>
      </w:r>
    </w:p>
    <w:p w14:paraId="12460E79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4A5FCD1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// --- GET /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time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---</w:t>
      </w:r>
    </w:p>
    <w:p w14:paraId="0EE0B4FF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app.MapGet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("/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time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() =&gt;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</w:p>
    <w:p w14:paraId="5D8C50A9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6AFF3BCF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ServerTime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DateTime.Now.ToString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yyyy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-MM-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dd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HH:mm:ss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</w:t>
      </w:r>
    </w:p>
    <w:p w14:paraId="5CA65AED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});</w:t>
      </w:r>
    </w:p>
    <w:p w14:paraId="74FB1122" w14:textId="77777777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DB1BD6E" w14:textId="56BD0F48" w:rsidR="00894B38" w:rsidRPr="00894B38" w:rsidRDefault="00894B38" w:rsidP="00894B3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app.Run</w:t>
      </w:r>
      <w:proofErr w:type="spellEnd"/>
      <w:r w:rsidRPr="00894B3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3FC2DF49" w14:textId="77777777" w:rsidR="00A7138A" w:rsidRPr="00A7138A" w:rsidRDefault="00A7138A" w:rsidP="00A7138A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</w:p>
    <w:p w14:paraId="5B19E578" w14:textId="77777777" w:rsidR="005846D2" w:rsidRPr="005846D2" w:rsidRDefault="005846D2" w:rsidP="005846D2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5846D2">
        <w:rPr>
          <w:rFonts w:ascii="Times New Roman" w:hAnsi="Times New Roman"/>
          <w:b/>
          <w:bCs/>
          <w:sz w:val="28"/>
          <w:szCs w:val="28"/>
        </w:rPr>
        <w:t>Частина 3.</w:t>
      </w:r>
    </w:p>
    <w:p w14:paraId="0B850311" w14:textId="77777777" w:rsidR="005846D2" w:rsidRPr="005846D2" w:rsidRDefault="005846D2" w:rsidP="005846D2">
      <w:pPr>
        <w:numPr>
          <w:ilvl w:val="0"/>
          <w:numId w:val="83"/>
        </w:numPr>
        <w:tabs>
          <w:tab w:val="clear" w:pos="720"/>
          <w:tab w:val="num" w:pos="1134"/>
        </w:tabs>
        <w:spacing w:after="0" w:line="360" w:lineRule="auto"/>
        <w:ind w:left="1418" w:hanging="284"/>
        <w:rPr>
          <w:rFonts w:ascii="Times New Roman" w:hAnsi="Times New Roman"/>
          <w:sz w:val="28"/>
          <w:szCs w:val="28"/>
        </w:rPr>
      </w:pPr>
      <w:r w:rsidRPr="005846D2">
        <w:rPr>
          <w:rFonts w:ascii="Times New Roman" w:hAnsi="Times New Roman"/>
          <w:sz w:val="28"/>
          <w:szCs w:val="28"/>
        </w:rPr>
        <w:t>Створіть ASP.NET MVC проект будь-яким зручним способом.</w:t>
      </w:r>
    </w:p>
    <w:p w14:paraId="08D347D2" w14:textId="77777777" w:rsidR="005846D2" w:rsidRPr="005846D2" w:rsidRDefault="005846D2" w:rsidP="005846D2">
      <w:pPr>
        <w:numPr>
          <w:ilvl w:val="0"/>
          <w:numId w:val="83"/>
        </w:numPr>
        <w:tabs>
          <w:tab w:val="clear" w:pos="720"/>
          <w:tab w:val="num" w:pos="1134"/>
        </w:tabs>
        <w:spacing w:after="0" w:line="360" w:lineRule="auto"/>
        <w:ind w:left="1418" w:hanging="284"/>
        <w:rPr>
          <w:rFonts w:ascii="Times New Roman" w:hAnsi="Times New Roman"/>
          <w:sz w:val="28"/>
          <w:szCs w:val="28"/>
        </w:rPr>
      </w:pPr>
      <w:r w:rsidRPr="005846D2">
        <w:rPr>
          <w:rFonts w:ascii="Times New Roman" w:hAnsi="Times New Roman"/>
          <w:sz w:val="28"/>
          <w:szCs w:val="28"/>
        </w:rPr>
        <w:t xml:space="preserve">Реалізуйте контролер з назвою </w:t>
      </w:r>
      <w:proofErr w:type="spellStart"/>
      <w:r w:rsidRPr="005846D2">
        <w:rPr>
          <w:rFonts w:ascii="Times New Roman" w:hAnsi="Times New Roman"/>
          <w:sz w:val="28"/>
          <w:szCs w:val="28"/>
        </w:rPr>
        <w:t>LabController</w:t>
      </w:r>
      <w:proofErr w:type="spellEnd"/>
    </w:p>
    <w:p w14:paraId="2C76EFF3" w14:textId="77777777" w:rsidR="005846D2" w:rsidRPr="005846D2" w:rsidRDefault="005846D2" w:rsidP="005846D2">
      <w:pPr>
        <w:numPr>
          <w:ilvl w:val="0"/>
          <w:numId w:val="83"/>
        </w:numPr>
        <w:tabs>
          <w:tab w:val="clear" w:pos="720"/>
          <w:tab w:val="num" w:pos="1134"/>
        </w:tabs>
        <w:spacing w:after="0" w:line="360" w:lineRule="auto"/>
        <w:ind w:left="1418" w:hanging="284"/>
        <w:rPr>
          <w:rFonts w:ascii="Times New Roman" w:hAnsi="Times New Roman"/>
          <w:sz w:val="28"/>
          <w:szCs w:val="28"/>
        </w:rPr>
      </w:pPr>
      <w:r w:rsidRPr="005846D2">
        <w:rPr>
          <w:rFonts w:ascii="Times New Roman" w:hAnsi="Times New Roman"/>
          <w:sz w:val="28"/>
          <w:szCs w:val="28"/>
        </w:rPr>
        <w:t>В створеному контролері реалізуйте обробник /</w:t>
      </w:r>
      <w:proofErr w:type="spellStart"/>
      <w:r w:rsidRPr="005846D2">
        <w:rPr>
          <w:rFonts w:ascii="Times New Roman" w:hAnsi="Times New Roman"/>
          <w:sz w:val="28"/>
          <w:szCs w:val="28"/>
        </w:rPr>
        <w:t>info</w:t>
      </w:r>
      <w:proofErr w:type="spellEnd"/>
      <w:r w:rsidRPr="005846D2">
        <w:rPr>
          <w:rFonts w:ascii="Times New Roman" w:hAnsi="Times New Roman"/>
          <w:sz w:val="28"/>
          <w:szCs w:val="28"/>
        </w:rPr>
        <w:t xml:space="preserve">, який повертатиме </w:t>
      </w:r>
      <w:proofErr w:type="spellStart"/>
      <w:r w:rsidRPr="005846D2">
        <w:rPr>
          <w:rFonts w:ascii="Times New Roman" w:hAnsi="Times New Roman"/>
          <w:sz w:val="28"/>
          <w:szCs w:val="28"/>
        </w:rPr>
        <w:t>View</w:t>
      </w:r>
      <w:proofErr w:type="spellEnd"/>
      <w:r w:rsidRPr="005846D2">
        <w:rPr>
          <w:rFonts w:ascii="Times New Roman" w:hAnsi="Times New Roman"/>
          <w:sz w:val="28"/>
          <w:szCs w:val="28"/>
        </w:rPr>
        <w:t xml:space="preserve"> з даними про номер лабораторної роботи, тему, мету та ім’я та прізвище виконавця в табличному вигляді</w:t>
      </w:r>
    </w:p>
    <w:p w14:paraId="69DFFAA4" w14:textId="77777777" w:rsidR="005846D2" w:rsidRPr="005846D2" w:rsidRDefault="005846D2" w:rsidP="005846D2">
      <w:pPr>
        <w:numPr>
          <w:ilvl w:val="0"/>
          <w:numId w:val="83"/>
        </w:numPr>
        <w:tabs>
          <w:tab w:val="clear" w:pos="720"/>
          <w:tab w:val="num" w:pos="1134"/>
        </w:tabs>
        <w:spacing w:after="0" w:line="360" w:lineRule="auto"/>
        <w:ind w:left="1418" w:hanging="284"/>
        <w:rPr>
          <w:rFonts w:ascii="Times New Roman" w:hAnsi="Times New Roman"/>
          <w:sz w:val="28"/>
          <w:szCs w:val="28"/>
        </w:rPr>
      </w:pPr>
      <w:r w:rsidRPr="005846D2">
        <w:rPr>
          <w:rFonts w:ascii="Times New Roman" w:hAnsi="Times New Roman"/>
          <w:sz w:val="28"/>
          <w:szCs w:val="28"/>
        </w:rPr>
        <w:t>Дані для відображення передати з контролера</w:t>
      </w:r>
    </w:p>
    <w:p w14:paraId="0EC73C98" w14:textId="6059B580" w:rsidR="00A7138A" w:rsidRPr="005846D2" w:rsidRDefault="005846D2" w:rsidP="005846D2">
      <w:pPr>
        <w:spacing w:after="0" w:line="360" w:lineRule="auto"/>
        <w:ind w:left="849" w:firstLine="567"/>
        <w:rPr>
          <w:rFonts w:ascii="Times New Roman" w:hAnsi="Times New Roman"/>
          <w:sz w:val="28"/>
          <w:szCs w:val="28"/>
          <w:u w:val="single"/>
        </w:rPr>
      </w:pPr>
      <w:r w:rsidRPr="005846D2">
        <w:rPr>
          <w:rFonts w:ascii="Times New Roman" w:hAnsi="Times New Roman"/>
          <w:sz w:val="28"/>
          <w:szCs w:val="28"/>
          <w:u w:val="single"/>
        </w:rPr>
        <w:t>Лістинг програми:</w:t>
      </w:r>
    </w:p>
    <w:p w14:paraId="6C2A2839" w14:textId="77777777" w:rsidR="005846D2" w:rsidRDefault="005846D2" w:rsidP="005846D2">
      <w:pPr>
        <w:spacing w:after="0" w:line="360" w:lineRule="auto"/>
        <w:ind w:left="849" w:firstLine="567"/>
        <w:rPr>
          <w:rFonts w:ascii="Times New Roman" w:hAnsi="Times New Roman"/>
          <w:sz w:val="28"/>
          <w:szCs w:val="28"/>
        </w:rPr>
      </w:pPr>
    </w:p>
    <w:p w14:paraId="265299DF" w14:textId="1E8840C9" w:rsidR="005846D2" w:rsidRDefault="005846D2" w:rsidP="005846D2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LabController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AE597E5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5012B7E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8EE71FE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MvcLabProject.Controllers</w:t>
      </w:r>
      <w:proofErr w:type="spellEnd"/>
    </w:p>
    <w:p w14:paraId="5E97E25B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03D3A909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LabController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Controller</w:t>
      </w:r>
      <w:proofErr w:type="spellEnd"/>
    </w:p>
    <w:p w14:paraId="6A0867ED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5F87EF00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Info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7CE8AF29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0594A1C6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labData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</w:p>
    <w:p w14:paraId="320ECF5E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{</w:t>
      </w:r>
    </w:p>
    <w:p w14:paraId="7D3629F4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Number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1,</w:t>
      </w:r>
    </w:p>
    <w:p w14:paraId="21F4698F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Topic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"Вступ до ASP.NET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Core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",</w:t>
      </w:r>
    </w:p>
    <w:p w14:paraId="3882466D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Purpose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"ознайомитися з основними принципами роботи .NET, навчитися налаштовувати середовище розробки та встановлювати необхідні компоненти, " +</w:t>
      </w:r>
    </w:p>
    <w:p w14:paraId="78D49544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"набути навичок створення рішень та проектів різних типів, набути навичок обробки запитів з використанням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middleware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",</w:t>
      </w:r>
    </w:p>
    <w:p w14:paraId="0E6F5176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Author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"Микола Трофімчук ІПЗ-22-2"</w:t>
      </w:r>
    </w:p>
    <w:p w14:paraId="5F94C3CD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};</w:t>
      </w:r>
    </w:p>
    <w:p w14:paraId="6928888E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30B9DCE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// Передаємо дані через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</w:p>
    <w:p w14:paraId="7FB1C917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Number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"] =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labData.Number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27C6EB7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Topic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"] =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labData.Topic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AB049F5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Purpose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"] =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labData.Purpose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38120FED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Author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"] =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labData.Author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7F9BB5C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2957E1B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2C13A8CD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093F95E5" w14:textId="77777777" w:rsidR="005846D2" w:rsidRPr="005846D2" w:rsidRDefault="005846D2" w:rsidP="005846D2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11F2ED9E" w14:textId="3552DDB6" w:rsidR="005846D2" w:rsidRPr="005846D2" w:rsidRDefault="005846D2" w:rsidP="005846D2">
      <w:pPr>
        <w:autoSpaceDE w:val="0"/>
        <w:autoSpaceDN w:val="0"/>
        <w:adjustRightInd w:val="0"/>
        <w:spacing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2334A2B6" w14:textId="27900E39" w:rsidR="005846D2" w:rsidRDefault="005846D2" w:rsidP="005846D2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View/Lab/Info:</w:t>
      </w:r>
    </w:p>
    <w:p w14:paraId="320AABFB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5E748E4E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 = 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Info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";</w:t>
      </w:r>
    </w:p>
    <w:p w14:paraId="3884232C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40462AD9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EE694D5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&lt;h2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style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text-align:center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;"&gt;Інформація про лабораторну роботу&lt;/h2&gt;</w:t>
      </w:r>
    </w:p>
    <w:p w14:paraId="4EE88C97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A665532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border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="1"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cellpadding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="10"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cellspacing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="0"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style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margin:auto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border-collapse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: 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collapse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;"&gt;</w:t>
      </w:r>
    </w:p>
    <w:p w14:paraId="52DF3EEC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97DC2D1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&gt;Номер лабораторної&lt;/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8A7B905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&gt;@ViewData["Number"]&lt;/td&gt;</w:t>
      </w:r>
    </w:p>
    <w:p w14:paraId="6571E0A3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CC3B5AA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B1D1C8A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&gt;Тема&lt;/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6DCB58D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&gt;@ViewData["Topic"]&lt;/td&gt;</w:t>
      </w:r>
    </w:p>
    <w:p w14:paraId="5C2D8669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98A6015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C94DBB9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&gt;Мета&lt;/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5BE16BB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&gt;@ViewData["Purpose"]&lt;/td&gt;</w:t>
      </w:r>
    </w:p>
    <w:p w14:paraId="487AEB8F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EABAECF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B5DF738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&gt;Виконавець&lt;/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EE1E5C7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&gt;@ViewData["Author"]&lt;/td&gt;</w:t>
      </w:r>
    </w:p>
    <w:p w14:paraId="2B38D33E" w14:textId="77777777" w:rsidR="005846D2" w:rsidRPr="005846D2" w:rsidRDefault="005846D2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C33A754" w14:textId="7B979FD4" w:rsidR="005846D2" w:rsidRPr="005846D2" w:rsidRDefault="005846D2" w:rsidP="005846D2">
      <w:pPr>
        <w:autoSpaceDE w:val="0"/>
        <w:autoSpaceDN w:val="0"/>
        <w:adjustRightInd w:val="0"/>
        <w:spacing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5846D2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C1A1E16" w14:textId="77777777" w:rsidR="000E13B8" w:rsidRDefault="000E13B8" w:rsidP="005846D2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5208338" w14:textId="77777777" w:rsidR="000E13B8" w:rsidRDefault="000E13B8" w:rsidP="005846D2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971BAF5" w14:textId="41012CCD" w:rsidR="005846D2" w:rsidRDefault="005846D2" w:rsidP="005846D2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Результат роботи програми:</w:t>
      </w:r>
    </w:p>
    <w:p w14:paraId="4F72947A" w14:textId="14858F5F" w:rsidR="005846D2" w:rsidRDefault="005846D2" w:rsidP="005846D2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5846D2">
        <w:rPr>
          <w:rFonts w:ascii="Times New Roman" w:hAnsi="Times New Roman"/>
          <w:sz w:val="28"/>
          <w:szCs w:val="28"/>
        </w:rPr>
        <w:drawing>
          <wp:inline distT="0" distB="0" distL="0" distR="0" wp14:anchorId="62D9DFFD" wp14:editId="1A5D32C1">
            <wp:extent cx="5334000" cy="2864585"/>
            <wp:effectExtent l="0" t="0" r="0" b="0"/>
            <wp:docPr id="56940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3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382" cy="28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EA97" w14:textId="78FFD3A1" w:rsidR="005846D2" w:rsidRPr="005846D2" w:rsidRDefault="005846D2" w:rsidP="005846D2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2.3.1. Результат роботи програми</w:t>
      </w:r>
    </w:p>
    <w:p w14:paraId="617F0519" w14:textId="77777777" w:rsidR="009E17CF" w:rsidRPr="009E17CF" w:rsidRDefault="009E17CF" w:rsidP="009E17CF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9E17CF">
        <w:rPr>
          <w:rFonts w:ascii="Times New Roman" w:hAnsi="Times New Roman"/>
          <w:b/>
          <w:bCs/>
          <w:sz w:val="28"/>
          <w:szCs w:val="28"/>
        </w:rPr>
        <w:t>Завдання 3.</w:t>
      </w:r>
      <w:r w:rsidRPr="009E17CF">
        <w:rPr>
          <w:rFonts w:ascii="Times New Roman" w:hAnsi="Times New Roman"/>
          <w:sz w:val="28"/>
          <w:szCs w:val="28"/>
        </w:rPr>
        <w:t xml:space="preserve"> Робота з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</w:p>
    <w:p w14:paraId="60F38857" w14:textId="5FF55756" w:rsidR="009E17CF" w:rsidRPr="009E17CF" w:rsidRDefault="009E17CF" w:rsidP="009E17CF">
      <w:pPr>
        <w:numPr>
          <w:ilvl w:val="0"/>
          <w:numId w:val="84"/>
        </w:numPr>
        <w:tabs>
          <w:tab w:val="clear" w:pos="720"/>
          <w:tab w:val="num" w:pos="993"/>
        </w:tabs>
        <w:spacing w:after="0" w:line="360" w:lineRule="auto"/>
        <w:ind w:left="1276" w:hanging="425"/>
        <w:jc w:val="both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t xml:space="preserve">Ознайомтеся з поняттям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в ASP.NET</w:t>
      </w:r>
    </w:p>
    <w:p w14:paraId="79C25FE6" w14:textId="77777777" w:rsidR="009E17CF" w:rsidRPr="009E17CF" w:rsidRDefault="009E17CF" w:rsidP="009E17CF">
      <w:pPr>
        <w:numPr>
          <w:ilvl w:val="0"/>
          <w:numId w:val="84"/>
        </w:numPr>
        <w:tabs>
          <w:tab w:val="clear" w:pos="720"/>
          <w:tab w:val="num" w:pos="993"/>
        </w:tabs>
        <w:spacing w:after="0" w:line="360" w:lineRule="auto"/>
        <w:ind w:left="1276" w:hanging="425"/>
        <w:jc w:val="both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t xml:space="preserve">Створіть ASP.NET </w:t>
      </w:r>
      <w:proofErr w:type="spellStart"/>
      <w:r w:rsidRPr="009E17CF">
        <w:rPr>
          <w:rFonts w:ascii="Times New Roman" w:hAnsi="Times New Roman"/>
          <w:sz w:val="28"/>
          <w:szCs w:val="28"/>
        </w:rPr>
        <w:t>WebAPI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проект з назвою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MiddlewareSandbox</w:t>
      </w:r>
      <w:proofErr w:type="spellEnd"/>
    </w:p>
    <w:p w14:paraId="30E5E2C8" w14:textId="77777777" w:rsidR="009E17CF" w:rsidRPr="009E17CF" w:rsidRDefault="009E17CF" w:rsidP="009E17CF">
      <w:pPr>
        <w:numPr>
          <w:ilvl w:val="0"/>
          <w:numId w:val="84"/>
        </w:numPr>
        <w:tabs>
          <w:tab w:val="clear" w:pos="720"/>
          <w:tab w:val="num" w:pos="993"/>
        </w:tabs>
        <w:spacing w:after="0" w:line="360" w:lineRule="auto"/>
        <w:ind w:left="1276" w:hanging="425"/>
        <w:jc w:val="both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t xml:space="preserve">Реалізуйте наступні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</w:p>
    <w:p w14:paraId="7E39DF9B" w14:textId="77777777" w:rsidR="009E17CF" w:rsidRPr="009E17CF" w:rsidRDefault="009E17CF" w:rsidP="009E17CF">
      <w:pPr>
        <w:numPr>
          <w:ilvl w:val="1"/>
          <w:numId w:val="85"/>
        </w:numPr>
        <w:spacing w:after="0" w:line="360" w:lineRule="auto"/>
        <w:ind w:left="1276"/>
        <w:jc w:val="both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t xml:space="preserve">Реалізуйте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, яке рахує кількість запитів до сервера і повертає це число у відповіді, наприклад: </w:t>
      </w:r>
      <w:proofErr w:type="spellStart"/>
      <w:r w:rsidRPr="009E17CF">
        <w:rPr>
          <w:rFonts w:ascii="Times New Roman" w:hAnsi="Times New Roman"/>
          <w:sz w:val="28"/>
          <w:szCs w:val="28"/>
        </w:rPr>
        <w:t>The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amount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of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processed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requests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is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X.</w:t>
      </w:r>
    </w:p>
    <w:p w14:paraId="0D442C0E" w14:textId="77777777" w:rsidR="009E17CF" w:rsidRPr="009E17CF" w:rsidRDefault="009E17CF" w:rsidP="009E17CF">
      <w:pPr>
        <w:numPr>
          <w:ilvl w:val="1"/>
          <w:numId w:val="86"/>
        </w:numPr>
        <w:spacing w:after="0" w:line="360" w:lineRule="auto"/>
        <w:ind w:left="1276"/>
        <w:jc w:val="both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t xml:space="preserve">Створіть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>, яке аналізує параметри рядка запиту. Якщо в рядку запиту (</w:t>
      </w:r>
      <w:proofErr w:type="spellStart"/>
      <w:r w:rsidRPr="009E17CF">
        <w:rPr>
          <w:rFonts w:ascii="Times New Roman" w:hAnsi="Times New Roman"/>
          <w:sz w:val="28"/>
          <w:szCs w:val="28"/>
        </w:rPr>
        <w:t>query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string</w:t>
      </w:r>
      <w:proofErr w:type="spellEnd"/>
      <w:r w:rsidRPr="009E17CF">
        <w:rPr>
          <w:rFonts w:ascii="Times New Roman" w:hAnsi="Times New Roman"/>
          <w:sz w:val="28"/>
          <w:szCs w:val="28"/>
        </w:rPr>
        <w:t>) присутній параметр “</w:t>
      </w:r>
      <w:proofErr w:type="spellStart"/>
      <w:r w:rsidRPr="009E17CF">
        <w:rPr>
          <w:rFonts w:ascii="Times New Roman" w:hAnsi="Times New Roman"/>
          <w:sz w:val="28"/>
          <w:szCs w:val="28"/>
        </w:rPr>
        <w:t>custom</w:t>
      </w:r>
      <w:proofErr w:type="spellEnd"/>
      <w:r w:rsidRPr="009E17CF">
        <w:rPr>
          <w:rFonts w:ascii="Times New Roman" w:hAnsi="Times New Roman"/>
          <w:sz w:val="28"/>
          <w:szCs w:val="28"/>
        </w:rPr>
        <w:t>”, то повертати у відповідь “</w:t>
      </w:r>
      <w:proofErr w:type="spellStart"/>
      <w:r w:rsidRPr="009E17CF">
        <w:rPr>
          <w:rFonts w:ascii="Times New Roman" w:hAnsi="Times New Roman"/>
          <w:sz w:val="28"/>
          <w:szCs w:val="28"/>
        </w:rPr>
        <w:t>You’ve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hit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a </w:t>
      </w:r>
      <w:proofErr w:type="spellStart"/>
      <w:r w:rsidRPr="009E17CF">
        <w:rPr>
          <w:rFonts w:ascii="Times New Roman" w:hAnsi="Times New Roman"/>
          <w:sz w:val="28"/>
          <w:szCs w:val="28"/>
        </w:rPr>
        <w:t>custom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>!”, інакше пропускати запит далі. Приклад запиту зображено на рисунку 3.1.</w:t>
      </w:r>
    </w:p>
    <w:p w14:paraId="0B5ADA8C" w14:textId="7893D626" w:rsidR="009E17CF" w:rsidRPr="009E17CF" w:rsidRDefault="009E17CF" w:rsidP="009E17CF">
      <w:pPr>
        <w:spacing w:after="0" w:line="360" w:lineRule="auto"/>
        <w:ind w:left="1276"/>
        <w:jc w:val="center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br/>
      </w:r>
      <w:r w:rsidRPr="009E17CF">
        <w:rPr>
          <w:rFonts w:ascii="Times New Roman" w:hAnsi="Times New Roman"/>
          <w:sz w:val="28"/>
          <w:szCs w:val="28"/>
        </w:rPr>
        <w:drawing>
          <wp:inline distT="0" distB="0" distL="0" distR="0" wp14:anchorId="7FD31FFC" wp14:editId="350D5D52">
            <wp:extent cx="3190875" cy="832692"/>
            <wp:effectExtent l="0" t="0" r="0" b="5715"/>
            <wp:docPr id="177322254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125" cy="83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17CF">
        <w:rPr>
          <w:rFonts w:ascii="Times New Roman" w:hAnsi="Times New Roman"/>
          <w:sz w:val="28"/>
          <w:szCs w:val="28"/>
        </w:rPr>
        <w:br/>
        <w:t>Рис. 3.1. Приклад виконання запиту</w:t>
      </w:r>
    </w:p>
    <w:p w14:paraId="377EEEF2" w14:textId="77777777" w:rsidR="009E17CF" w:rsidRPr="009E17CF" w:rsidRDefault="009E17CF" w:rsidP="009E17CF">
      <w:pPr>
        <w:numPr>
          <w:ilvl w:val="0"/>
          <w:numId w:val="87"/>
        </w:numPr>
        <w:spacing w:after="0" w:line="360" w:lineRule="auto"/>
        <w:ind w:left="1276" w:firstLine="0"/>
        <w:jc w:val="both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t xml:space="preserve">Створіть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, яке </w:t>
      </w:r>
      <w:proofErr w:type="spellStart"/>
      <w:r w:rsidRPr="009E17CF">
        <w:rPr>
          <w:rFonts w:ascii="Times New Roman" w:hAnsi="Times New Roman"/>
          <w:sz w:val="28"/>
          <w:szCs w:val="28"/>
        </w:rPr>
        <w:t>логуватиме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у консоль інформацію про всі запити. В </w:t>
      </w:r>
      <w:proofErr w:type="spellStart"/>
      <w:r w:rsidRPr="009E17CF">
        <w:rPr>
          <w:rFonts w:ascii="Times New Roman" w:hAnsi="Times New Roman"/>
          <w:sz w:val="28"/>
          <w:szCs w:val="28"/>
        </w:rPr>
        <w:t>логах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відображати метод запиту (GET, POST тощо) та </w:t>
      </w:r>
      <w:r w:rsidRPr="009E17CF">
        <w:rPr>
          <w:rFonts w:ascii="Times New Roman" w:hAnsi="Times New Roman"/>
          <w:sz w:val="28"/>
          <w:szCs w:val="28"/>
        </w:rPr>
        <w:lastRenderedPageBreak/>
        <w:t>його шлях (/</w:t>
      </w:r>
      <w:proofErr w:type="spellStart"/>
      <w:r w:rsidRPr="009E17CF">
        <w:rPr>
          <w:rFonts w:ascii="Times New Roman" w:hAnsi="Times New Roman"/>
          <w:sz w:val="28"/>
          <w:szCs w:val="28"/>
        </w:rPr>
        <w:t>user</w:t>
      </w:r>
      <w:proofErr w:type="spellEnd"/>
      <w:r w:rsidRPr="009E17CF">
        <w:rPr>
          <w:rFonts w:ascii="Times New Roman" w:hAnsi="Times New Roman"/>
          <w:sz w:val="28"/>
          <w:szCs w:val="28"/>
        </w:rPr>
        <w:t>, /</w:t>
      </w:r>
      <w:proofErr w:type="spellStart"/>
      <w:r w:rsidRPr="009E17CF">
        <w:rPr>
          <w:rFonts w:ascii="Times New Roman" w:hAnsi="Times New Roman"/>
          <w:sz w:val="28"/>
          <w:szCs w:val="28"/>
        </w:rPr>
        <w:t>product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тощо). Для перевірки POST та інших методів запиту можна скористатися </w:t>
      </w:r>
      <w:proofErr w:type="spellStart"/>
      <w:r w:rsidRPr="009E17CF">
        <w:rPr>
          <w:rFonts w:ascii="Times New Roman" w:hAnsi="Times New Roman"/>
          <w:sz w:val="28"/>
          <w:szCs w:val="28"/>
        </w:rPr>
        <w:t>Postman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або іншою подібною утилітою.</w:t>
      </w:r>
    </w:p>
    <w:p w14:paraId="1BA19BB3" w14:textId="77777777" w:rsidR="009E17CF" w:rsidRPr="009E17CF" w:rsidRDefault="009E17CF" w:rsidP="009E17CF">
      <w:pPr>
        <w:numPr>
          <w:ilvl w:val="0"/>
          <w:numId w:val="88"/>
        </w:numPr>
        <w:spacing w:after="0" w:line="360" w:lineRule="auto"/>
        <w:ind w:left="1276" w:firstLine="0"/>
        <w:jc w:val="both"/>
        <w:rPr>
          <w:rFonts w:ascii="Times New Roman" w:hAnsi="Times New Roman"/>
          <w:sz w:val="28"/>
          <w:szCs w:val="28"/>
        </w:rPr>
      </w:pPr>
      <w:r w:rsidRPr="009E17CF">
        <w:rPr>
          <w:rFonts w:ascii="Times New Roman" w:hAnsi="Times New Roman"/>
          <w:sz w:val="28"/>
          <w:szCs w:val="28"/>
        </w:rPr>
        <w:t xml:space="preserve">Реалізуйте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, яке перевіряє наявність API-ключа у заголовках запиту. Для цього слід Перевіряти, чи є в запиті заголовок X-API-KEY. Якщо ключ неправильний або відсутній, повертати 403 </w:t>
      </w:r>
      <w:proofErr w:type="spellStart"/>
      <w:r w:rsidRPr="009E17CF">
        <w:rPr>
          <w:rFonts w:ascii="Times New Roman" w:hAnsi="Times New Roman"/>
          <w:sz w:val="28"/>
          <w:szCs w:val="28"/>
        </w:rPr>
        <w:t>Forbidden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, не передавати запит для виконання далі. Якщо ключ в заголовку запиту співпадає з тим, який заданий на сервері, передавати запит далі. Для додавання відповідного запиту можна скористатися </w:t>
      </w:r>
      <w:proofErr w:type="spellStart"/>
      <w:r w:rsidRPr="009E17CF">
        <w:rPr>
          <w:rFonts w:ascii="Times New Roman" w:hAnsi="Times New Roman"/>
          <w:sz w:val="28"/>
          <w:szCs w:val="28"/>
        </w:rPr>
        <w:t>Postman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або подібними утилітами.</w:t>
      </w:r>
    </w:p>
    <w:p w14:paraId="786CFE58" w14:textId="71F013A3" w:rsidR="005846D2" w:rsidRDefault="000E13B8" w:rsidP="000E13B8">
      <w:pPr>
        <w:spacing w:after="0" w:line="360" w:lineRule="auto"/>
        <w:ind w:left="709"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 програми:</w:t>
      </w:r>
    </w:p>
    <w:p w14:paraId="1A970079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Microsoft.AspNetCore.Builder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DF9CFBE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Microsoft.AspNetCore.Http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3A36A53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Microsoft.Extensions.Hosting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F32E07D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System.Threading.Tasks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DDACD9D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E0ECE56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WebApplication.CreateBuilder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args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90E8BF6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builder.Build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1E1C4A97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E663DC0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// ---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Middleware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c: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Логування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всіх запитів ---</w:t>
      </w:r>
    </w:p>
    <w:p w14:paraId="735BBFBF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 =&gt;</w:t>
      </w:r>
    </w:p>
    <w:p w14:paraId="21D7E9CA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7330B755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Console.WriteLine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($"[LOG]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Method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: {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context.Request.Method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},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Path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: {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context.Request.Path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}");</w:t>
      </w:r>
    </w:p>
    <w:p w14:paraId="2EF626A0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34348D96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});</w:t>
      </w:r>
    </w:p>
    <w:p w14:paraId="5F287594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E33908C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// ---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Middleware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b: Перевірка параметра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query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"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custom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---</w:t>
      </w:r>
    </w:p>
    <w:p w14:paraId="0B3D2647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 =&gt;</w:t>
      </w:r>
    </w:p>
    <w:p w14:paraId="43F215FC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3942341F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context.Request.Query.ContainsKey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custom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"))</w:t>
      </w:r>
    </w:p>
    <w:p w14:paraId="3BD65F5B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2A14F496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context.Response.WriteAsync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You’ve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a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custom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middleware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!");</w:t>
      </w:r>
    </w:p>
    <w:p w14:paraId="00F7DFC2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04FD0F8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else</w:t>
      </w:r>
      <w:proofErr w:type="spellEnd"/>
    </w:p>
    <w:p w14:paraId="51109C7A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054FC639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60741A46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6120D7A7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});</w:t>
      </w:r>
    </w:p>
    <w:p w14:paraId="43FE14E8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574F010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// ---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Middleware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d: Перевірка API ключа ---</w:t>
      </w:r>
    </w:p>
    <w:p w14:paraId="722A38E0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const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apiKey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"12345"; // Ключ на сервері</w:t>
      </w:r>
    </w:p>
    <w:p w14:paraId="58D4E9E0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 =&gt;</w:t>
      </w:r>
    </w:p>
    <w:p w14:paraId="7B1D23FE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27FABD83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(!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context.Request.Headers.TryGetValue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("X-API-KEY",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out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extractedApiKey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) ||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extractedApiKey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!=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apiKey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59451657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A76F9F2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context.Response.StatusCode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403; //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Forbidden</w:t>
      </w:r>
      <w:proofErr w:type="spellEnd"/>
    </w:p>
    <w:p w14:paraId="515F99CC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context.Response.WriteAsync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Forbidden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: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invalid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or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missing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API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key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.");</w:t>
      </w:r>
    </w:p>
    <w:p w14:paraId="5B9BFBA1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A112523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ECA546E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4315D9F3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});</w:t>
      </w:r>
    </w:p>
    <w:p w14:paraId="38571EE3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148BB9E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// ---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Middleware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a: Лічильник запитів ---</w:t>
      </w:r>
    </w:p>
    <w:p w14:paraId="5E524502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requestCount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0;</w:t>
      </w:r>
    </w:p>
    <w:p w14:paraId="152E48CE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 =&gt;</w:t>
      </w:r>
    </w:p>
    <w:p w14:paraId="2BABB511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754E29C9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requestCount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++;</w:t>
      </w:r>
    </w:p>
    <w:p w14:paraId="52A5F157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4328710B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});</w:t>
      </w:r>
    </w:p>
    <w:p w14:paraId="0185960E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CDA4F81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// --- Простий GET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ендпоінт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для тесту ---</w:t>
      </w:r>
    </w:p>
    <w:p w14:paraId="5E28FF73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app.MapGet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("/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test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=&gt;</w:t>
      </w:r>
    </w:p>
    <w:p w14:paraId="65DCC042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60C889E1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context.Response.WriteAsync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($"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amount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of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processed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requests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is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</w:t>
      </w: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requestCount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}");</w:t>
      </w:r>
    </w:p>
    <w:p w14:paraId="085E57C8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});</w:t>
      </w:r>
    </w:p>
    <w:p w14:paraId="265A3B5F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EA46953" w14:textId="77777777" w:rsidR="000E13B8" w:rsidRPr="000E13B8" w:rsidRDefault="000E13B8" w:rsidP="000E13B8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app.Run</w:t>
      </w:r>
      <w:proofErr w:type="spellEnd"/>
      <w:r w:rsidRPr="000E13B8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2AE1AA6B" w14:textId="26B3FF48" w:rsidR="000E13B8" w:rsidRPr="005846D2" w:rsidRDefault="000E13B8" w:rsidP="000E13B8">
      <w:pPr>
        <w:autoSpaceDE w:val="0"/>
        <w:autoSpaceDN w:val="0"/>
        <w:adjustRightInd w:val="0"/>
        <w:spacing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27021DE" w14:textId="77777777" w:rsidR="000E13B8" w:rsidRDefault="000E13B8" w:rsidP="000E13B8">
      <w:pPr>
        <w:spacing w:after="0" w:line="360" w:lineRule="auto"/>
        <w:ind w:left="708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роботи програми:</w:t>
      </w:r>
    </w:p>
    <w:p w14:paraId="676C12FA" w14:textId="3C8152F4" w:rsidR="000E13B8" w:rsidRDefault="000E13B8" w:rsidP="003246A4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0E13B8">
        <w:rPr>
          <w:rFonts w:ascii="Times New Roman" w:hAnsi="Times New Roman"/>
          <w:sz w:val="28"/>
          <w:szCs w:val="28"/>
        </w:rPr>
        <w:drawing>
          <wp:inline distT="0" distB="0" distL="0" distR="0" wp14:anchorId="5C8FF005" wp14:editId="2E20D468">
            <wp:extent cx="4029075" cy="2274248"/>
            <wp:effectExtent l="0" t="0" r="0" b="0"/>
            <wp:docPr id="1502843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43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6435" cy="227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7BDC" w14:textId="039FB2E4" w:rsidR="000E13B8" w:rsidRDefault="000E13B8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3.1.1.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>, яке рахує кількість запитів до сервера і повертає це число у відповіді</w:t>
      </w:r>
    </w:p>
    <w:p w14:paraId="493B946A" w14:textId="732A3658" w:rsidR="000E13B8" w:rsidRDefault="003246A4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  <w:r w:rsidRPr="003246A4">
        <w:rPr>
          <w:rFonts w:ascii="Times New Roman" w:hAnsi="Times New Roman"/>
          <w:sz w:val="28"/>
          <w:szCs w:val="28"/>
        </w:rPr>
        <w:drawing>
          <wp:inline distT="0" distB="0" distL="0" distR="0" wp14:anchorId="3573D49E" wp14:editId="24E848DC">
            <wp:extent cx="3971925" cy="2287631"/>
            <wp:effectExtent l="0" t="0" r="0" b="0"/>
            <wp:docPr id="18113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3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242" cy="229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11EF" w14:textId="75642E86" w:rsidR="003246A4" w:rsidRDefault="003246A4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3.1.2.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>, яке перевіряє наявність API-ключа у заголовках запиту</w:t>
      </w:r>
    </w:p>
    <w:p w14:paraId="5D25761C" w14:textId="1E2A3CBE" w:rsidR="003246A4" w:rsidRDefault="003246A4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  <w:r w:rsidRPr="003246A4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56907EF" wp14:editId="531B01E9">
            <wp:extent cx="4480560" cy="2612644"/>
            <wp:effectExtent l="0" t="0" r="0" b="0"/>
            <wp:docPr id="116185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9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8046" cy="261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B16E" w14:textId="070333E0" w:rsidR="003246A4" w:rsidRDefault="003246A4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3.1.3.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>, яке аналізує параметри рядка запиту</w:t>
      </w:r>
    </w:p>
    <w:p w14:paraId="472C7A1D" w14:textId="0E17FDC0" w:rsidR="003246A4" w:rsidRDefault="003246A4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  <w:r w:rsidRPr="003246A4">
        <w:rPr>
          <w:rFonts w:ascii="Times New Roman" w:hAnsi="Times New Roman"/>
          <w:sz w:val="28"/>
          <w:szCs w:val="28"/>
        </w:rPr>
        <w:drawing>
          <wp:inline distT="0" distB="0" distL="0" distR="0" wp14:anchorId="496E5B55" wp14:editId="43B48D72">
            <wp:extent cx="4652010" cy="2343120"/>
            <wp:effectExtent l="0" t="0" r="0" b="635"/>
            <wp:docPr id="47656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63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4823" cy="23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A85C" w14:textId="6004F1C6" w:rsidR="003246A4" w:rsidRDefault="003246A4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3.1.4. </w:t>
      </w:r>
      <w:proofErr w:type="spellStart"/>
      <w:r w:rsidRPr="009E17CF">
        <w:rPr>
          <w:rFonts w:ascii="Times New Roman" w:hAnsi="Times New Roman"/>
          <w:sz w:val="28"/>
          <w:szCs w:val="28"/>
        </w:rPr>
        <w:t>middleware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, яке </w:t>
      </w:r>
      <w:proofErr w:type="spellStart"/>
      <w:r w:rsidRPr="009E17CF">
        <w:rPr>
          <w:rFonts w:ascii="Times New Roman" w:hAnsi="Times New Roman"/>
          <w:sz w:val="28"/>
          <w:szCs w:val="28"/>
        </w:rPr>
        <w:t>логу</w:t>
      </w:r>
      <w:r>
        <w:rPr>
          <w:rFonts w:ascii="Times New Roman" w:hAnsi="Times New Roman"/>
          <w:sz w:val="28"/>
          <w:szCs w:val="28"/>
        </w:rPr>
        <w:t>є</w:t>
      </w:r>
      <w:proofErr w:type="spellEnd"/>
      <w:r w:rsidRPr="009E17CF">
        <w:rPr>
          <w:rFonts w:ascii="Times New Roman" w:hAnsi="Times New Roman"/>
          <w:sz w:val="28"/>
          <w:szCs w:val="28"/>
        </w:rPr>
        <w:t xml:space="preserve"> у консоль інформацію про всі запити</w:t>
      </w:r>
    </w:p>
    <w:p w14:paraId="26C08C59" w14:textId="77777777" w:rsidR="003246A4" w:rsidRPr="000E13B8" w:rsidRDefault="003246A4" w:rsidP="000E13B8">
      <w:pPr>
        <w:spacing w:after="0" w:line="360" w:lineRule="auto"/>
        <w:ind w:left="709" w:firstLine="567"/>
        <w:jc w:val="center"/>
        <w:rPr>
          <w:rFonts w:ascii="Times New Roman" w:hAnsi="Times New Roman"/>
          <w:sz w:val="28"/>
          <w:szCs w:val="28"/>
        </w:rPr>
      </w:pPr>
    </w:p>
    <w:p w14:paraId="3AF3DDAC" w14:textId="2F92863D" w:rsidR="00C42CA4" w:rsidRPr="00A7138A" w:rsidRDefault="00717B3A" w:rsidP="00A7138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в ході</w:t>
      </w:r>
      <w:r>
        <w:rPr>
          <w:rFonts w:ascii="Times New Roman" w:hAnsi="Times New Roman"/>
          <w:sz w:val="28"/>
          <w:szCs w:val="28"/>
        </w:rPr>
        <w:t xml:space="preserve"> виконання</w:t>
      </w:r>
      <w:r w:rsidRPr="00717B3A">
        <w:rPr>
          <w:rFonts w:ascii="Times New Roman" w:hAnsi="Times New Roman"/>
          <w:sz w:val="28"/>
          <w:szCs w:val="28"/>
        </w:rPr>
        <w:t xml:space="preserve"> лабораторної роботи було </w:t>
      </w:r>
      <w:r w:rsidR="00A7138A" w:rsidRPr="0073201B">
        <w:rPr>
          <w:rFonts w:ascii="Times New Roman" w:hAnsi="Times New Roman"/>
          <w:sz w:val="28"/>
          <w:szCs w:val="28"/>
        </w:rPr>
        <w:t>ознайом</w:t>
      </w:r>
      <w:r w:rsidR="00A7138A">
        <w:rPr>
          <w:rFonts w:ascii="Times New Roman" w:hAnsi="Times New Roman"/>
          <w:sz w:val="28"/>
          <w:szCs w:val="28"/>
        </w:rPr>
        <w:t>лено</w:t>
      </w:r>
      <w:r w:rsidR="00A7138A" w:rsidRPr="0073201B">
        <w:rPr>
          <w:rFonts w:ascii="Times New Roman" w:hAnsi="Times New Roman"/>
          <w:sz w:val="28"/>
          <w:szCs w:val="28"/>
        </w:rPr>
        <w:t xml:space="preserve"> з основними принципами роботи .NET, навч</w:t>
      </w:r>
      <w:r w:rsidR="00A7138A">
        <w:rPr>
          <w:rFonts w:ascii="Times New Roman" w:hAnsi="Times New Roman"/>
          <w:sz w:val="28"/>
          <w:szCs w:val="28"/>
        </w:rPr>
        <w:t>ено</w:t>
      </w:r>
      <w:r w:rsidR="00A7138A" w:rsidRPr="0073201B">
        <w:rPr>
          <w:rFonts w:ascii="Times New Roman" w:hAnsi="Times New Roman"/>
          <w:sz w:val="28"/>
          <w:szCs w:val="28"/>
        </w:rPr>
        <w:t xml:space="preserve"> налаштовувати середовище розробки та встановлювати необхідні компоненти, набут</w:t>
      </w:r>
      <w:r w:rsidR="00A7138A">
        <w:rPr>
          <w:rFonts w:ascii="Times New Roman" w:hAnsi="Times New Roman"/>
          <w:sz w:val="28"/>
          <w:szCs w:val="28"/>
        </w:rPr>
        <w:t>о</w:t>
      </w:r>
      <w:r w:rsidR="00A7138A" w:rsidRPr="0073201B">
        <w:rPr>
          <w:rFonts w:ascii="Times New Roman" w:hAnsi="Times New Roman"/>
          <w:sz w:val="28"/>
          <w:szCs w:val="28"/>
        </w:rPr>
        <w:t xml:space="preserve"> навичок створення рішень та проектів різних типів, набут</w:t>
      </w:r>
      <w:r w:rsidR="00A7138A">
        <w:rPr>
          <w:rFonts w:ascii="Times New Roman" w:hAnsi="Times New Roman"/>
          <w:sz w:val="28"/>
          <w:szCs w:val="28"/>
        </w:rPr>
        <w:t>о</w:t>
      </w:r>
      <w:r w:rsidR="00A7138A" w:rsidRPr="0073201B">
        <w:rPr>
          <w:rFonts w:ascii="Times New Roman" w:hAnsi="Times New Roman"/>
          <w:sz w:val="28"/>
          <w:szCs w:val="28"/>
        </w:rPr>
        <w:t xml:space="preserve"> навичок обробки запитів з використанням </w:t>
      </w:r>
      <w:proofErr w:type="spellStart"/>
      <w:r w:rsidR="00A7138A" w:rsidRPr="0073201B">
        <w:rPr>
          <w:rFonts w:ascii="Times New Roman" w:hAnsi="Times New Roman"/>
          <w:sz w:val="28"/>
          <w:szCs w:val="28"/>
        </w:rPr>
        <w:t>middleware</w:t>
      </w:r>
      <w:proofErr w:type="spellEnd"/>
      <w:r w:rsidR="00A7138A" w:rsidRPr="0073201B">
        <w:rPr>
          <w:rFonts w:ascii="Times New Roman" w:hAnsi="Times New Roman"/>
          <w:sz w:val="28"/>
          <w:szCs w:val="28"/>
        </w:rPr>
        <w:t>.</w:t>
      </w:r>
      <w:r w:rsidR="00A7138A">
        <w:rPr>
          <w:rFonts w:ascii="Times New Roman" w:hAnsi="Times New Roman"/>
          <w:sz w:val="28"/>
          <w:szCs w:val="28"/>
        </w:rPr>
        <w:t xml:space="preserve"> </w:t>
      </w:r>
      <w:r w:rsidR="00C42CA4">
        <w:rPr>
          <w:rFonts w:ascii="Times New Roman" w:hAnsi="Times New Roman"/>
          <w:sz w:val="28"/>
          <w:szCs w:val="28"/>
        </w:rPr>
        <w:t xml:space="preserve">Роботу виконано в повному </w:t>
      </w:r>
      <w:r w:rsidR="00A7138A">
        <w:rPr>
          <w:rFonts w:ascii="Times New Roman" w:hAnsi="Times New Roman"/>
          <w:sz w:val="28"/>
          <w:szCs w:val="28"/>
        </w:rPr>
        <w:t>обсязі</w:t>
      </w:r>
      <w:r w:rsidR="00C42CA4">
        <w:rPr>
          <w:rFonts w:ascii="Times New Roman" w:hAnsi="Times New Roman"/>
          <w:sz w:val="28"/>
          <w:szCs w:val="28"/>
        </w:rPr>
        <w:t>.</w:t>
      </w:r>
    </w:p>
    <w:p w14:paraId="60041112" w14:textId="388BEE32" w:rsidR="00717B3A" w:rsidRPr="00A7138A" w:rsidRDefault="00717B3A" w:rsidP="00BC7992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</w:p>
    <w:sectPr w:rsidR="00717B3A" w:rsidRPr="00A7138A" w:rsidSect="00D11F73">
      <w:headerReference w:type="default" r:id="rId19"/>
      <w:headerReference w:type="first" r:id="rId20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9375" w14:textId="77777777" w:rsidR="00635E33" w:rsidRDefault="00635E33">
      <w:r>
        <w:separator/>
      </w:r>
    </w:p>
  </w:endnote>
  <w:endnote w:type="continuationSeparator" w:id="0">
    <w:p w14:paraId="0B6D42C4" w14:textId="77777777" w:rsidR="00635E33" w:rsidRDefault="00635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6FBB" w14:textId="77777777" w:rsidR="00635E33" w:rsidRDefault="00635E33">
      <w:r>
        <w:separator/>
      </w:r>
    </w:p>
  </w:footnote>
  <w:footnote w:type="continuationSeparator" w:id="0">
    <w:p w14:paraId="5DD0B2DE" w14:textId="77777777" w:rsidR="00635E33" w:rsidRDefault="00635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5DAB6563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29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5DAB6563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29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25848FAA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29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DDEFEA5" w:rsidR="00326D2B" w:rsidRPr="006910F2" w:rsidRDefault="00B57044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25848FAA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29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DDEFEA5" w:rsidR="00326D2B" w:rsidRPr="006910F2" w:rsidRDefault="00B57044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6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0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3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5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6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2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3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5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6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7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9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0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3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5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29"/>
  </w:num>
  <w:num w:numId="3" w16cid:durableId="547305062">
    <w:abstractNumId w:val="25"/>
  </w:num>
  <w:num w:numId="4" w16cid:durableId="1742747804">
    <w:abstractNumId w:val="0"/>
  </w:num>
  <w:num w:numId="5" w16cid:durableId="568928590">
    <w:abstractNumId w:val="54"/>
  </w:num>
  <w:num w:numId="6" w16cid:durableId="478575213">
    <w:abstractNumId w:val="28"/>
  </w:num>
  <w:num w:numId="7" w16cid:durableId="1821921592">
    <w:abstractNumId w:val="19"/>
  </w:num>
  <w:num w:numId="8" w16cid:durableId="1890219445">
    <w:abstractNumId w:val="48"/>
  </w:num>
  <w:num w:numId="9" w16cid:durableId="420375446">
    <w:abstractNumId w:val="46"/>
  </w:num>
  <w:num w:numId="10" w16cid:durableId="1792169551">
    <w:abstractNumId w:val="15"/>
  </w:num>
  <w:num w:numId="11" w16cid:durableId="1999073858">
    <w:abstractNumId w:val="50"/>
  </w:num>
  <w:num w:numId="12" w16cid:durableId="936133055">
    <w:abstractNumId w:val="69"/>
  </w:num>
  <w:num w:numId="13" w16cid:durableId="658652927">
    <w:abstractNumId w:val="39"/>
  </w:num>
  <w:num w:numId="14" w16cid:durableId="1147549251">
    <w:abstractNumId w:val="76"/>
  </w:num>
  <w:num w:numId="15" w16cid:durableId="53280781">
    <w:abstractNumId w:val="51"/>
  </w:num>
  <w:num w:numId="16" w16cid:durableId="1191644417">
    <w:abstractNumId w:val="73"/>
  </w:num>
  <w:num w:numId="17" w16cid:durableId="1059984075">
    <w:abstractNumId w:val="27"/>
  </w:num>
  <w:num w:numId="18" w16cid:durableId="1133602247">
    <w:abstractNumId w:val="66"/>
  </w:num>
  <w:num w:numId="19" w16cid:durableId="707266168">
    <w:abstractNumId w:val="45"/>
  </w:num>
  <w:num w:numId="20" w16cid:durableId="586690418">
    <w:abstractNumId w:val="23"/>
  </w:num>
  <w:num w:numId="21" w16cid:durableId="1545366519">
    <w:abstractNumId w:val="61"/>
  </w:num>
  <w:num w:numId="22" w16cid:durableId="161437429">
    <w:abstractNumId w:val="20"/>
  </w:num>
  <w:num w:numId="23" w16cid:durableId="1454443093">
    <w:abstractNumId w:val="59"/>
  </w:num>
  <w:num w:numId="24" w16cid:durableId="1752698488">
    <w:abstractNumId w:val="43"/>
  </w:num>
  <w:num w:numId="25" w16cid:durableId="854462862">
    <w:abstractNumId w:val="67"/>
  </w:num>
  <w:num w:numId="26" w16cid:durableId="165362451">
    <w:abstractNumId w:val="53"/>
  </w:num>
  <w:num w:numId="27" w16cid:durableId="1768312151">
    <w:abstractNumId w:val="21"/>
  </w:num>
  <w:num w:numId="28" w16cid:durableId="1129009742">
    <w:abstractNumId w:val="84"/>
  </w:num>
  <w:num w:numId="29" w16cid:durableId="899557844">
    <w:abstractNumId w:val="2"/>
  </w:num>
  <w:num w:numId="30" w16cid:durableId="979651335">
    <w:abstractNumId w:val="12"/>
  </w:num>
  <w:num w:numId="31" w16cid:durableId="240221982">
    <w:abstractNumId w:val="36"/>
  </w:num>
  <w:num w:numId="32" w16cid:durableId="225803892">
    <w:abstractNumId w:val="71"/>
  </w:num>
  <w:num w:numId="33" w16cid:durableId="499273306">
    <w:abstractNumId w:val="55"/>
  </w:num>
  <w:num w:numId="34" w16cid:durableId="1231816458">
    <w:abstractNumId w:val="17"/>
  </w:num>
  <w:num w:numId="35" w16cid:durableId="1086193982">
    <w:abstractNumId w:val="64"/>
  </w:num>
  <w:num w:numId="36" w16cid:durableId="96558482">
    <w:abstractNumId w:val="72"/>
  </w:num>
  <w:num w:numId="37" w16cid:durableId="367878676">
    <w:abstractNumId w:val="40"/>
  </w:num>
  <w:num w:numId="38" w16cid:durableId="1814522753">
    <w:abstractNumId w:val="7"/>
  </w:num>
  <w:num w:numId="39" w16cid:durableId="2040230125">
    <w:abstractNumId w:val="56"/>
  </w:num>
  <w:num w:numId="40" w16cid:durableId="90317792">
    <w:abstractNumId w:val="81"/>
  </w:num>
  <w:num w:numId="41" w16cid:durableId="1536431607">
    <w:abstractNumId w:val="52"/>
  </w:num>
  <w:num w:numId="42" w16cid:durableId="690885509">
    <w:abstractNumId w:val="82"/>
  </w:num>
  <w:num w:numId="43" w16cid:durableId="286740119">
    <w:abstractNumId w:val="14"/>
  </w:num>
  <w:num w:numId="44" w16cid:durableId="1172066145">
    <w:abstractNumId w:val="60"/>
  </w:num>
  <w:num w:numId="45" w16cid:durableId="719404121">
    <w:abstractNumId w:val="75"/>
  </w:num>
  <w:num w:numId="46" w16cid:durableId="695278365">
    <w:abstractNumId w:val="70"/>
  </w:num>
  <w:num w:numId="47" w16cid:durableId="506361671">
    <w:abstractNumId w:val="35"/>
  </w:num>
  <w:num w:numId="48" w16cid:durableId="1925912782">
    <w:abstractNumId w:val="42"/>
  </w:num>
  <w:num w:numId="49" w16cid:durableId="950285995">
    <w:abstractNumId w:val="3"/>
  </w:num>
  <w:num w:numId="50" w16cid:durableId="1142773124">
    <w:abstractNumId w:val="78"/>
  </w:num>
  <w:num w:numId="51" w16cid:durableId="748036279">
    <w:abstractNumId w:val="37"/>
  </w:num>
  <w:num w:numId="52" w16cid:durableId="15818497">
    <w:abstractNumId w:val="38"/>
  </w:num>
  <w:num w:numId="53" w16cid:durableId="454183203">
    <w:abstractNumId w:val="74"/>
  </w:num>
  <w:num w:numId="54" w16cid:durableId="2057535469">
    <w:abstractNumId w:val="79"/>
  </w:num>
  <w:num w:numId="55" w16cid:durableId="561907892">
    <w:abstractNumId w:val="47"/>
  </w:num>
  <w:num w:numId="56" w16cid:durableId="1765490694">
    <w:abstractNumId w:val="13"/>
  </w:num>
  <w:num w:numId="57" w16cid:durableId="2115780137">
    <w:abstractNumId w:val="85"/>
  </w:num>
  <w:num w:numId="58" w16cid:durableId="1980649855">
    <w:abstractNumId w:val="34"/>
  </w:num>
  <w:num w:numId="59" w16cid:durableId="64424866">
    <w:abstractNumId w:val="22"/>
  </w:num>
  <w:num w:numId="60" w16cid:durableId="1544442952">
    <w:abstractNumId w:val="8"/>
  </w:num>
  <w:num w:numId="61" w16cid:durableId="904874916">
    <w:abstractNumId w:val="10"/>
  </w:num>
  <w:num w:numId="62" w16cid:durableId="2053924064">
    <w:abstractNumId w:val="31"/>
  </w:num>
  <w:num w:numId="63" w16cid:durableId="1599218979">
    <w:abstractNumId w:val="5"/>
  </w:num>
  <w:num w:numId="64" w16cid:durableId="522791760">
    <w:abstractNumId w:val="83"/>
  </w:num>
  <w:num w:numId="65" w16cid:durableId="1841038353">
    <w:abstractNumId w:val="33"/>
  </w:num>
  <w:num w:numId="66" w16cid:durableId="280915240">
    <w:abstractNumId w:val="77"/>
  </w:num>
  <w:num w:numId="67" w16cid:durableId="864438113">
    <w:abstractNumId w:val="9"/>
  </w:num>
  <w:num w:numId="68" w16cid:durableId="1202938230">
    <w:abstractNumId w:val="30"/>
  </w:num>
  <w:num w:numId="69" w16cid:durableId="1215044117">
    <w:abstractNumId w:val="62"/>
  </w:num>
  <w:num w:numId="70" w16cid:durableId="1403020071">
    <w:abstractNumId w:val="16"/>
  </w:num>
  <w:num w:numId="71" w16cid:durableId="97532098">
    <w:abstractNumId w:val="41"/>
  </w:num>
  <w:num w:numId="72" w16cid:durableId="1241253215">
    <w:abstractNumId w:val="65"/>
  </w:num>
  <w:num w:numId="73" w16cid:durableId="1507983850">
    <w:abstractNumId w:val="32"/>
  </w:num>
  <w:num w:numId="74" w16cid:durableId="562526756">
    <w:abstractNumId w:val="6"/>
  </w:num>
  <w:num w:numId="75" w16cid:durableId="1649555630">
    <w:abstractNumId w:val="49"/>
  </w:num>
  <w:num w:numId="76" w16cid:durableId="1006857266">
    <w:abstractNumId w:val="18"/>
  </w:num>
  <w:num w:numId="77" w16cid:durableId="2035567469">
    <w:abstractNumId w:val="80"/>
  </w:num>
  <w:num w:numId="78" w16cid:durableId="1667903525">
    <w:abstractNumId w:val="63"/>
  </w:num>
  <w:num w:numId="79" w16cid:durableId="233471793">
    <w:abstractNumId w:val="24"/>
  </w:num>
  <w:num w:numId="80" w16cid:durableId="1310868439">
    <w:abstractNumId w:val="57"/>
  </w:num>
  <w:num w:numId="81" w16cid:durableId="611283398">
    <w:abstractNumId w:val="44"/>
  </w:num>
  <w:num w:numId="82" w16cid:durableId="1678655160">
    <w:abstractNumId w:val="68"/>
  </w:num>
  <w:num w:numId="83" w16cid:durableId="1707753655">
    <w:abstractNumId w:val="58"/>
  </w:num>
  <w:num w:numId="84" w16cid:durableId="90243657">
    <w:abstractNumId w:val="11"/>
  </w:num>
  <w:num w:numId="85" w16cid:durableId="241183119">
    <w:abstractNumId w:val="11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1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68B"/>
    <w:rsid w:val="000B5891"/>
    <w:rsid w:val="000B6153"/>
    <w:rsid w:val="000B6D0F"/>
    <w:rsid w:val="000C0779"/>
    <w:rsid w:val="000C5159"/>
    <w:rsid w:val="000C5C39"/>
    <w:rsid w:val="000D2C0A"/>
    <w:rsid w:val="000E13B8"/>
    <w:rsid w:val="000E57FF"/>
    <w:rsid w:val="000F12CA"/>
    <w:rsid w:val="000F2684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5FA5"/>
    <w:rsid w:val="0015702C"/>
    <w:rsid w:val="001601C0"/>
    <w:rsid w:val="001604A2"/>
    <w:rsid w:val="001638E4"/>
    <w:rsid w:val="00175356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DA"/>
    <w:rsid w:val="00203924"/>
    <w:rsid w:val="00211AF6"/>
    <w:rsid w:val="002151B1"/>
    <w:rsid w:val="0021693F"/>
    <w:rsid w:val="00220A87"/>
    <w:rsid w:val="00221EF8"/>
    <w:rsid w:val="00236856"/>
    <w:rsid w:val="00245CE6"/>
    <w:rsid w:val="00246C40"/>
    <w:rsid w:val="00250705"/>
    <w:rsid w:val="002600DB"/>
    <w:rsid w:val="00260199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14CF"/>
    <w:rsid w:val="00355B87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324E"/>
    <w:rsid w:val="004935B2"/>
    <w:rsid w:val="004953D0"/>
    <w:rsid w:val="00496CEA"/>
    <w:rsid w:val="004A2797"/>
    <w:rsid w:val="004A37BB"/>
    <w:rsid w:val="004B2FA3"/>
    <w:rsid w:val="004B732E"/>
    <w:rsid w:val="004C359E"/>
    <w:rsid w:val="004C7EE5"/>
    <w:rsid w:val="004D4022"/>
    <w:rsid w:val="004D52E4"/>
    <w:rsid w:val="004E3941"/>
    <w:rsid w:val="004E4084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6238B"/>
    <w:rsid w:val="00565C41"/>
    <w:rsid w:val="00567D1E"/>
    <w:rsid w:val="00582A32"/>
    <w:rsid w:val="005834B6"/>
    <w:rsid w:val="005846D2"/>
    <w:rsid w:val="0058683F"/>
    <w:rsid w:val="005907C8"/>
    <w:rsid w:val="005A20E1"/>
    <w:rsid w:val="005A2112"/>
    <w:rsid w:val="005A45E1"/>
    <w:rsid w:val="005D422A"/>
    <w:rsid w:val="005E3725"/>
    <w:rsid w:val="005E5F3C"/>
    <w:rsid w:val="005E6DEE"/>
    <w:rsid w:val="005F747D"/>
    <w:rsid w:val="005F7A49"/>
    <w:rsid w:val="006000F9"/>
    <w:rsid w:val="0060196C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470A2"/>
    <w:rsid w:val="00651D76"/>
    <w:rsid w:val="0066143A"/>
    <w:rsid w:val="00662CAD"/>
    <w:rsid w:val="006651BA"/>
    <w:rsid w:val="006676CE"/>
    <w:rsid w:val="00681C05"/>
    <w:rsid w:val="00685982"/>
    <w:rsid w:val="006861A5"/>
    <w:rsid w:val="00686EA5"/>
    <w:rsid w:val="0068773B"/>
    <w:rsid w:val="006908EF"/>
    <w:rsid w:val="006910F2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2C33"/>
    <w:rsid w:val="008742F3"/>
    <w:rsid w:val="00880C42"/>
    <w:rsid w:val="00891FC2"/>
    <w:rsid w:val="00892EAE"/>
    <w:rsid w:val="00894B38"/>
    <w:rsid w:val="008A4C8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327AA"/>
    <w:rsid w:val="00933C7E"/>
    <w:rsid w:val="00941C18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7A31"/>
    <w:rsid w:val="00A002D3"/>
    <w:rsid w:val="00A04A26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5470"/>
    <w:rsid w:val="00AC59DC"/>
    <w:rsid w:val="00AC6593"/>
    <w:rsid w:val="00AC70EB"/>
    <w:rsid w:val="00AD1FC3"/>
    <w:rsid w:val="00AD5E08"/>
    <w:rsid w:val="00AF0D3E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6CB4"/>
    <w:rsid w:val="00C27558"/>
    <w:rsid w:val="00C32DBF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6691"/>
    <w:rsid w:val="00C80985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D02371"/>
    <w:rsid w:val="00D07D29"/>
    <w:rsid w:val="00D11F73"/>
    <w:rsid w:val="00D12DAA"/>
    <w:rsid w:val="00D1700B"/>
    <w:rsid w:val="00D209D1"/>
    <w:rsid w:val="00D22594"/>
    <w:rsid w:val="00D22AD3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3B8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949</TotalTime>
  <Pages>8</Pages>
  <Words>4492</Words>
  <Characters>2562</Characters>
  <Application>Microsoft Office Word</Application>
  <DocSecurity>0</DocSecurity>
  <Lines>21</Lines>
  <Paragraphs>14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92</cp:revision>
  <cp:lastPrinted>2015-03-05T20:32:00Z</cp:lastPrinted>
  <dcterms:created xsi:type="dcterms:W3CDTF">2018-06-18T19:06:00Z</dcterms:created>
  <dcterms:modified xsi:type="dcterms:W3CDTF">2025-10-06T14:45:00Z</dcterms:modified>
</cp:coreProperties>
</file>