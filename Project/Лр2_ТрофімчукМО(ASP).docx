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0336" w14:textId="120B19DF" w:rsidR="00D825E8" w:rsidRPr="009F4E64" w:rsidRDefault="00D825E8" w:rsidP="00D825E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>Лабораторна робота №</w:t>
      </w:r>
      <w:r w:rsidR="009F4E64" w:rsidRPr="009F4E64">
        <w:rPr>
          <w:rFonts w:ascii="Times New Roman" w:hAnsi="Times New Roman"/>
          <w:b/>
          <w:bCs/>
          <w:sz w:val="28"/>
          <w:szCs w:val="28"/>
          <w:lang w:val="ru-RU"/>
        </w:rPr>
        <w:t>2</w:t>
      </w:r>
    </w:p>
    <w:p w14:paraId="48A58FA1" w14:textId="0FA1E7FD" w:rsidR="0074195E" w:rsidRPr="0073201B" w:rsidRDefault="009F4E64" w:rsidP="006910F2">
      <w:pPr>
        <w:spacing w:line="36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9F4E64">
        <w:rPr>
          <w:rFonts w:ascii="Times New Roman" w:hAnsi="Times New Roman"/>
          <w:b/>
          <w:bCs/>
          <w:i/>
          <w:iCs/>
          <w:sz w:val="28"/>
          <w:szCs w:val="28"/>
        </w:rPr>
        <w:t xml:space="preserve">Робота з ASP.NET MVC. Конфігурація проекту. </w:t>
      </w:r>
      <w:r w:rsidRPr="009F4E64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 xml:space="preserve">                                          </w:t>
      </w:r>
      <w:r w:rsidRPr="009F4E64">
        <w:rPr>
          <w:rFonts w:ascii="Times New Roman" w:hAnsi="Times New Roman"/>
          <w:b/>
          <w:bCs/>
          <w:i/>
          <w:iCs/>
          <w:sz w:val="28"/>
          <w:szCs w:val="28"/>
        </w:rPr>
        <w:t>Відображення даних з БД на веб-сторінках.</w:t>
      </w:r>
    </w:p>
    <w:p w14:paraId="0EF40978" w14:textId="2255725B" w:rsidR="006910F2" w:rsidRPr="0073201B" w:rsidRDefault="006921C7" w:rsidP="006921C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 xml:space="preserve">Мета: </w:t>
      </w:r>
      <w:r w:rsidR="009F4E64" w:rsidRPr="009F4E64">
        <w:rPr>
          <w:rFonts w:ascii="Times New Roman" w:hAnsi="Times New Roman"/>
          <w:sz w:val="28"/>
          <w:szCs w:val="28"/>
        </w:rPr>
        <w:t>Ознайомитися з архітектурою MVC, набути навичок створення головних компонентів архітектури MVC, навчитися конфігурувати підключення до БД та виконувати запити на читання даних, набути навичок роботи з представленнями (</w:t>
      </w:r>
      <w:proofErr w:type="spellStart"/>
      <w:r w:rsidR="009F4E64" w:rsidRPr="009F4E64">
        <w:rPr>
          <w:rFonts w:ascii="Times New Roman" w:hAnsi="Times New Roman"/>
          <w:sz w:val="28"/>
          <w:szCs w:val="28"/>
        </w:rPr>
        <w:t>Views</w:t>
      </w:r>
      <w:proofErr w:type="spellEnd"/>
      <w:r w:rsidR="009F4E64" w:rsidRPr="009F4E64">
        <w:rPr>
          <w:rFonts w:ascii="Times New Roman" w:hAnsi="Times New Roman"/>
          <w:sz w:val="28"/>
          <w:szCs w:val="28"/>
        </w:rPr>
        <w:t>)</w:t>
      </w:r>
      <w:r w:rsidR="0073201B" w:rsidRPr="0073201B">
        <w:rPr>
          <w:rFonts w:ascii="Times New Roman" w:hAnsi="Times New Roman"/>
          <w:sz w:val="28"/>
          <w:szCs w:val="28"/>
        </w:rPr>
        <w:t>.</w:t>
      </w:r>
    </w:p>
    <w:p w14:paraId="5E2DC6E4" w14:textId="078408CD" w:rsidR="0074195E" w:rsidRPr="0074195E" w:rsidRDefault="0074195E" w:rsidP="0074195E">
      <w:pPr>
        <w:spacing w:line="360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74195E">
        <w:rPr>
          <w:rFonts w:ascii="Times New Roman" w:hAnsi="Times New Roman"/>
          <w:b/>
          <w:bCs/>
          <w:sz w:val="28"/>
          <w:szCs w:val="28"/>
        </w:rPr>
        <w:t>Хід роботи</w:t>
      </w:r>
    </w:p>
    <w:p w14:paraId="7E862C7D" w14:textId="77777777" w:rsidR="009F4E64" w:rsidRDefault="009F4E64" w:rsidP="009F4E6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9F4E64">
        <w:rPr>
          <w:rFonts w:ascii="Times New Roman" w:hAnsi="Times New Roman"/>
          <w:b/>
          <w:bCs/>
          <w:sz w:val="28"/>
          <w:szCs w:val="28"/>
        </w:rPr>
        <w:t>Завдання 1</w:t>
      </w:r>
      <w:r w:rsidRPr="009F4E64">
        <w:rPr>
          <w:rFonts w:ascii="Times New Roman" w:hAnsi="Times New Roman"/>
          <w:sz w:val="28"/>
          <w:szCs w:val="28"/>
        </w:rPr>
        <w:t>. Створення та конфігурація проекту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6ED55628" w14:textId="1E4CAC99" w:rsidR="009F4E64" w:rsidRPr="009F4E64" w:rsidRDefault="009F4E64" w:rsidP="009F4E6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9F4E64">
        <w:rPr>
          <w:rFonts w:ascii="Times New Roman" w:hAnsi="Times New Roman"/>
          <w:sz w:val="28"/>
          <w:szCs w:val="28"/>
        </w:rPr>
        <w:t>Створити проект, який реалізує архітектуру MVC, слідуючи інструкціям наведеним нижче.</w:t>
      </w:r>
    </w:p>
    <w:tbl>
      <w:tblPr>
        <w:tblW w:w="0" w:type="auto"/>
        <w:tblInd w:w="5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878"/>
        <w:gridCol w:w="5329"/>
      </w:tblGrid>
      <w:tr w:rsidR="009F4E64" w:rsidRPr="009F4E64" w14:paraId="6C6B7E4C" w14:textId="77777777" w:rsidTr="009F4E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91BDB" w14:textId="650D1891" w:rsidR="009F4E64" w:rsidRPr="009F4E64" w:rsidRDefault="009F4E64" w:rsidP="009F4E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F4E64">
              <w:rPr>
                <w:rFonts w:ascii="Times New Roman" w:hAnsi="Times New Roman"/>
                <w:b/>
                <w:bCs/>
                <w:sz w:val="24"/>
                <w:szCs w:val="24"/>
              </w:rPr>
              <w:t>Номер за списком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E7142" w14:textId="77777777" w:rsidR="009F4E64" w:rsidRPr="009F4E64" w:rsidRDefault="009F4E64" w:rsidP="009F4E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F4E64">
              <w:rPr>
                <w:rFonts w:ascii="Times New Roman" w:hAnsi="Times New Roman"/>
                <w:b/>
                <w:bCs/>
                <w:sz w:val="24"/>
                <w:szCs w:val="24"/>
              </w:rPr>
              <w:t>Тема проекту</w:t>
            </w:r>
          </w:p>
        </w:tc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BBC82" w14:textId="77777777" w:rsidR="009F4E64" w:rsidRPr="009F4E64" w:rsidRDefault="009F4E64" w:rsidP="009F4E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F4E64">
              <w:rPr>
                <w:rFonts w:ascii="Times New Roman" w:hAnsi="Times New Roman"/>
                <w:b/>
                <w:bCs/>
                <w:sz w:val="24"/>
                <w:szCs w:val="24"/>
              </w:rPr>
              <w:t>Короткий опис функціоналу</w:t>
            </w:r>
          </w:p>
        </w:tc>
      </w:tr>
      <w:tr w:rsidR="009F4E64" w:rsidRPr="009F4E64" w14:paraId="0DA9FD05" w14:textId="77777777" w:rsidTr="009F4E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916DA" w14:textId="650F9C4C" w:rsidR="009F4E64" w:rsidRPr="009F4E64" w:rsidRDefault="009F4E64" w:rsidP="009F4E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F4E64">
              <w:rPr>
                <w:rFonts w:ascii="Times New Roman" w:hAnsi="Times New Roman"/>
                <w:sz w:val="24"/>
                <w:szCs w:val="24"/>
              </w:rPr>
              <w:t>23 (3)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EA31B" w14:textId="02845CF7" w:rsidR="009F4E64" w:rsidRPr="009F4E64" w:rsidRDefault="009F4E64" w:rsidP="009F4E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F4E64">
              <w:rPr>
                <w:rFonts w:ascii="Times New Roman" w:hAnsi="Times New Roman"/>
                <w:color w:val="000000"/>
                <w:sz w:val="24"/>
                <w:szCs w:val="24"/>
              </w:rPr>
              <w:t>Портал вакансій</w:t>
            </w:r>
          </w:p>
        </w:tc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40AAB" w14:textId="33D0124D" w:rsidR="009F4E64" w:rsidRPr="009F4E64" w:rsidRDefault="009F4E64" w:rsidP="009F4E6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F4E64">
              <w:rPr>
                <w:rFonts w:ascii="Times New Roman" w:hAnsi="Times New Roman"/>
                <w:color w:val="000000"/>
                <w:sz w:val="24"/>
                <w:szCs w:val="24"/>
              </w:rPr>
              <w:t>Роботодавці можуть публікувати списки вакансій, а кандидати можуть відгукуватися на вакансії та керувати своїми відгуками.</w:t>
            </w:r>
          </w:p>
        </w:tc>
      </w:tr>
    </w:tbl>
    <w:p w14:paraId="210BD389" w14:textId="32CEE95B" w:rsidR="009F4E64" w:rsidRPr="009F4E64" w:rsidRDefault="009F4E64" w:rsidP="009F4E64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</w:t>
      </w:r>
      <w:r w:rsidRPr="009F4E64">
        <w:rPr>
          <w:rFonts w:ascii="Times New Roman" w:hAnsi="Times New Roman"/>
          <w:sz w:val="28"/>
          <w:szCs w:val="28"/>
        </w:rPr>
        <w:t>алаштува</w:t>
      </w:r>
      <w:r>
        <w:rPr>
          <w:rFonts w:ascii="Times New Roman" w:hAnsi="Times New Roman"/>
          <w:sz w:val="28"/>
          <w:szCs w:val="28"/>
        </w:rPr>
        <w:t>ння</w:t>
      </w:r>
      <w:r w:rsidRPr="009F4E64">
        <w:rPr>
          <w:rFonts w:ascii="Times New Roman" w:hAnsi="Times New Roman"/>
          <w:sz w:val="28"/>
          <w:szCs w:val="28"/>
        </w:rPr>
        <w:t xml:space="preserve"> HTTP-порт</w:t>
      </w:r>
      <w:r>
        <w:rPr>
          <w:rFonts w:ascii="Times New Roman" w:hAnsi="Times New Roman"/>
          <w:sz w:val="28"/>
          <w:szCs w:val="28"/>
        </w:rPr>
        <w:t>у</w:t>
      </w:r>
      <w:r w:rsidRPr="009F4E64">
        <w:rPr>
          <w:rFonts w:ascii="Times New Roman" w:hAnsi="Times New Roman"/>
          <w:sz w:val="28"/>
          <w:szCs w:val="28"/>
        </w:rPr>
        <w:t xml:space="preserve">, який ASP.NET </w:t>
      </w:r>
      <w:proofErr w:type="spellStart"/>
      <w:r w:rsidRPr="009F4E64">
        <w:rPr>
          <w:rFonts w:ascii="Times New Roman" w:hAnsi="Times New Roman"/>
          <w:sz w:val="28"/>
          <w:szCs w:val="28"/>
        </w:rPr>
        <w:t>Core</w:t>
      </w:r>
      <w:proofErr w:type="spellEnd"/>
      <w:r w:rsidRPr="009F4E64">
        <w:rPr>
          <w:rFonts w:ascii="Times New Roman" w:hAnsi="Times New Roman"/>
          <w:sz w:val="28"/>
          <w:szCs w:val="28"/>
        </w:rPr>
        <w:t xml:space="preserve"> буде використовувати для прослуховування HTTP-запитів</w:t>
      </w:r>
      <w:r>
        <w:rPr>
          <w:rFonts w:ascii="Times New Roman" w:hAnsi="Times New Roman"/>
          <w:sz w:val="28"/>
          <w:szCs w:val="28"/>
        </w:rPr>
        <w:t>.</w:t>
      </w:r>
    </w:p>
    <w:p w14:paraId="786CFE58" w14:textId="39D300E0" w:rsidR="005846D2" w:rsidRDefault="000E13B8" w:rsidP="000E13B8">
      <w:pPr>
        <w:spacing w:after="0" w:line="360" w:lineRule="auto"/>
        <w:ind w:left="709"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0E13B8">
        <w:rPr>
          <w:rFonts w:ascii="Times New Roman" w:hAnsi="Times New Roman"/>
          <w:sz w:val="28"/>
          <w:szCs w:val="28"/>
          <w:u w:val="single"/>
        </w:rPr>
        <w:t>Лістинг програми:</w:t>
      </w:r>
    </w:p>
    <w:p w14:paraId="1025B346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115B4432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iisSettings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{</w:t>
      </w:r>
    </w:p>
    <w:p w14:paraId="7553FBBE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windowsAuthentication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": 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false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,</w:t>
      </w:r>
    </w:p>
    <w:p w14:paraId="31ED901A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anonymousAuthentication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": 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true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,</w:t>
      </w:r>
    </w:p>
    <w:p w14:paraId="01BDF477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iisExpress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{</w:t>
      </w:r>
    </w:p>
    <w:p w14:paraId="6F58237D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applicationUrl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"http://localhost:5000",</w:t>
      </w:r>
    </w:p>
    <w:p w14:paraId="23565D56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sslPort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0</w:t>
      </w:r>
    </w:p>
    <w:p w14:paraId="43477E70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28CA727E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},</w:t>
      </w:r>
    </w:p>
    <w:p w14:paraId="79972383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profiles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{</w:t>
      </w:r>
    </w:p>
    <w:p w14:paraId="363A4D54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SportsStore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{</w:t>
      </w:r>
    </w:p>
    <w:p w14:paraId="75B5695A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commandName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"Project",</w:t>
      </w:r>
    </w:p>
    <w:p w14:paraId="4B9799BB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dotnetRunMessages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": 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true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,</w:t>
      </w:r>
    </w:p>
    <w:p w14:paraId="11F1747A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launchBrowser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": 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true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,</w:t>
      </w:r>
    </w:p>
    <w:p w14:paraId="770E221E" w14:textId="77777777" w:rsid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applicationUrl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"http://localhost:5000",</w:t>
      </w:r>
    </w:p>
    <w:p w14:paraId="2810A035" w14:textId="77777777" w:rsid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E86FC17" w14:textId="77777777" w:rsid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A1FC395" w14:textId="77777777" w:rsid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61AC6FA" w14:textId="77777777" w:rsid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90B7E69" w14:textId="77777777" w:rsid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8A51C66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43FC2C5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environmentVariables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{</w:t>
      </w:r>
    </w:p>
    <w:p w14:paraId="4D1FF2BB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"ASPNETCORE_ENVIRONMENT":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Development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</w:t>
      </w:r>
    </w:p>
    <w:p w14:paraId="5DAFD0D0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}</w:t>
      </w:r>
    </w:p>
    <w:p w14:paraId="3CEAB672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},</w:t>
      </w:r>
    </w:p>
    <w:p w14:paraId="1366090F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"IIS Express": {</w:t>
      </w:r>
    </w:p>
    <w:p w14:paraId="4C764F87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commandName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IISExpress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",</w:t>
      </w:r>
    </w:p>
    <w:p w14:paraId="71D5C807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launchBrowser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": 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true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,</w:t>
      </w:r>
    </w:p>
    <w:p w14:paraId="3167BA84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environmentVariables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{</w:t>
      </w:r>
    </w:p>
    <w:p w14:paraId="736B2B19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"ASPNETCORE_ENVIRONMENT": "</w:t>
      </w:r>
      <w:proofErr w:type="spellStart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Development</w:t>
      </w:r>
      <w:proofErr w:type="spellEnd"/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</w:t>
      </w:r>
    </w:p>
    <w:p w14:paraId="7161536B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}</w:t>
      </w:r>
    </w:p>
    <w:p w14:paraId="3DCA1B18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0D7E3EDD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}</w:t>
      </w:r>
    </w:p>
    <w:p w14:paraId="3F3E6147" w14:textId="77777777" w:rsidR="009F4E64" w:rsidRPr="009F4E64" w:rsidRDefault="009F4E64" w:rsidP="009F4E6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F4E6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2AE1AA6B" w14:textId="26B3FF48" w:rsidR="000E13B8" w:rsidRPr="005846D2" w:rsidRDefault="000E13B8" w:rsidP="000E13B8">
      <w:pPr>
        <w:autoSpaceDE w:val="0"/>
        <w:autoSpaceDN w:val="0"/>
        <w:adjustRightInd w:val="0"/>
        <w:spacing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CD0A85C" w14:textId="3C5F89D9" w:rsidR="003246A4" w:rsidRDefault="00144202" w:rsidP="009F4E64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Було проведено н</w:t>
      </w:r>
      <w:r w:rsidR="00FD5667" w:rsidRPr="00FD5667">
        <w:rPr>
          <w:rFonts w:ascii="Times New Roman" w:hAnsi="Times New Roman"/>
          <w:sz w:val="28"/>
          <w:szCs w:val="28"/>
        </w:rPr>
        <w:t xml:space="preserve">алаштування сервісів та </w:t>
      </w:r>
      <w:proofErr w:type="spellStart"/>
      <w:r w:rsidR="00FD5667" w:rsidRPr="00FD5667">
        <w:rPr>
          <w:rFonts w:ascii="Times New Roman" w:hAnsi="Times New Roman"/>
          <w:sz w:val="28"/>
          <w:szCs w:val="28"/>
        </w:rPr>
        <w:t>пайплайну</w:t>
      </w:r>
      <w:proofErr w:type="spellEnd"/>
      <w:r w:rsidR="00FD5667" w:rsidRPr="00FD5667">
        <w:rPr>
          <w:rFonts w:ascii="Times New Roman" w:hAnsi="Times New Roman"/>
          <w:sz w:val="28"/>
          <w:szCs w:val="28"/>
        </w:rPr>
        <w:t xml:space="preserve"> обробки запитів</w:t>
      </w:r>
      <w:r w:rsidR="00FD5667">
        <w:rPr>
          <w:rFonts w:ascii="Times New Roman" w:hAnsi="Times New Roman"/>
          <w:sz w:val="28"/>
          <w:szCs w:val="28"/>
        </w:rPr>
        <w:t xml:space="preserve">, </w:t>
      </w:r>
      <w:r w:rsidR="00FD5667" w:rsidRPr="00FD5667">
        <w:rPr>
          <w:rFonts w:ascii="Times New Roman" w:hAnsi="Times New Roman"/>
          <w:sz w:val="28"/>
          <w:szCs w:val="28"/>
        </w:rPr>
        <w:t>рушія представлень (</w:t>
      </w:r>
      <w:proofErr w:type="spellStart"/>
      <w:r w:rsidR="00FD5667" w:rsidRPr="00FD5667">
        <w:rPr>
          <w:rFonts w:ascii="Times New Roman" w:hAnsi="Times New Roman"/>
          <w:sz w:val="28"/>
          <w:szCs w:val="28"/>
        </w:rPr>
        <w:t>View</w:t>
      </w:r>
      <w:proofErr w:type="spellEnd"/>
      <w:r w:rsidR="00FD5667" w:rsidRPr="00FD5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D5667" w:rsidRPr="00FD5667">
        <w:rPr>
          <w:rFonts w:ascii="Times New Roman" w:hAnsi="Times New Roman"/>
          <w:sz w:val="28"/>
          <w:szCs w:val="28"/>
        </w:rPr>
        <w:t>Engine</w:t>
      </w:r>
      <w:proofErr w:type="spellEnd"/>
      <w:r w:rsidR="00FD5667" w:rsidRPr="00FD5667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="00FD5667" w:rsidRPr="00FD5667">
        <w:rPr>
          <w:rFonts w:ascii="Times New Roman" w:hAnsi="Times New Roman"/>
          <w:sz w:val="28"/>
          <w:szCs w:val="28"/>
        </w:rPr>
        <w:t>Razor</w:t>
      </w:r>
      <w:proofErr w:type="spellEnd"/>
      <w:r w:rsidR="00FD5667">
        <w:rPr>
          <w:rFonts w:ascii="Times New Roman" w:hAnsi="Times New Roman"/>
          <w:sz w:val="28"/>
          <w:szCs w:val="28"/>
        </w:rPr>
        <w:t>. Д</w:t>
      </w:r>
      <w:r w:rsidR="00FD5667" w:rsidRPr="00FD5667">
        <w:rPr>
          <w:rFonts w:ascii="Times New Roman" w:hAnsi="Times New Roman"/>
          <w:sz w:val="28"/>
          <w:szCs w:val="28"/>
        </w:rPr>
        <w:t>ода</w:t>
      </w:r>
      <w:r w:rsidR="00FD5667">
        <w:rPr>
          <w:rFonts w:ascii="Times New Roman" w:hAnsi="Times New Roman"/>
          <w:sz w:val="28"/>
          <w:szCs w:val="28"/>
        </w:rPr>
        <w:t>но</w:t>
      </w:r>
      <w:r w:rsidR="00FD5667" w:rsidRPr="00FD5667">
        <w:rPr>
          <w:rFonts w:ascii="Times New Roman" w:hAnsi="Times New Roman"/>
          <w:sz w:val="28"/>
          <w:szCs w:val="28"/>
        </w:rPr>
        <w:t xml:space="preserve"> файл </w:t>
      </w:r>
      <w:proofErr w:type="spellStart"/>
      <w:r w:rsidR="00FD5667" w:rsidRPr="00FD5667">
        <w:rPr>
          <w:rFonts w:ascii="Times New Roman" w:hAnsi="Times New Roman"/>
          <w:sz w:val="28"/>
          <w:szCs w:val="28"/>
        </w:rPr>
        <w:t>Razor</w:t>
      </w:r>
      <w:proofErr w:type="spellEnd"/>
      <w:r w:rsidR="00FD5667" w:rsidRPr="00FD5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D5667" w:rsidRPr="00FD5667">
        <w:rPr>
          <w:rFonts w:ascii="Times New Roman" w:hAnsi="Times New Roman"/>
          <w:sz w:val="28"/>
          <w:szCs w:val="28"/>
        </w:rPr>
        <w:t>View</w:t>
      </w:r>
      <w:proofErr w:type="spellEnd"/>
      <w:r w:rsidR="00FD5667" w:rsidRPr="00FD5667">
        <w:rPr>
          <w:rFonts w:ascii="Times New Roman" w:hAnsi="Times New Roman"/>
          <w:sz w:val="28"/>
          <w:szCs w:val="28"/>
        </w:rPr>
        <w:t xml:space="preserve"> під назвою _</w:t>
      </w:r>
      <w:proofErr w:type="spellStart"/>
      <w:r w:rsidR="00FD5667" w:rsidRPr="00FD5667">
        <w:rPr>
          <w:rFonts w:ascii="Times New Roman" w:hAnsi="Times New Roman"/>
          <w:sz w:val="28"/>
          <w:szCs w:val="28"/>
        </w:rPr>
        <w:t>ViewStart.cshtml</w:t>
      </w:r>
      <w:proofErr w:type="spellEnd"/>
      <w:r w:rsidR="00FD5667" w:rsidRPr="00FD5667">
        <w:rPr>
          <w:rFonts w:ascii="Times New Roman" w:hAnsi="Times New Roman"/>
          <w:sz w:val="28"/>
          <w:szCs w:val="28"/>
        </w:rPr>
        <w:t xml:space="preserve"> до папки </w:t>
      </w:r>
      <w:proofErr w:type="spellStart"/>
      <w:r w:rsidR="00FD5667" w:rsidRPr="00FD5667">
        <w:rPr>
          <w:rFonts w:ascii="Times New Roman" w:hAnsi="Times New Roman"/>
          <w:sz w:val="28"/>
          <w:szCs w:val="28"/>
        </w:rPr>
        <w:t>Views</w:t>
      </w:r>
      <w:proofErr w:type="spellEnd"/>
      <w:r w:rsidR="00FD5667">
        <w:rPr>
          <w:rFonts w:ascii="Times New Roman" w:hAnsi="Times New Roman"/>
          <w:sz w:val="28"/>
          <w:szCs w:val="28"/>
        </w:rPr>
        <w:t xml:space="preserve">, </w:t>
      </w:r>
      <w:r w:rsidR="00FD5667" w:rsidRPr="00FD5667">
        <w:rPr>
          <w:rFonts w:ascii="Times New Roman" w:hAnsi="Times New Roman"/>
          <w:sz w:val="28"/>
          <w:szCs w:val="28"/>
        </w:rPr>
        <w:t xml:space="preserve">файл класу з назвою </w:t>
      </w:r>
      <w:proofErr w:type="spellStart"/>
      <w:r w:rsidR="00FD5667" w:rsidRPr="00FD5667">
        <w:rPr>
          <w:rFonts w:ascii="Times New Roman" w:hAnsi="Times New Roman"/>
          <w:sz w:val="28"/>
          <w:szCs w:val="28"/>
        </w:rPr>
        <w:t>HomeController.cs</w:t>
      </w:r>
      <w:proofErr w:type="spellEnd"/>
      <w:r w:rsidR="00FD5667" w:rsidRPr="00FD5667">
        <w:rPr>
          <w:rFonts w:ascii="Times New Roman" w:hAnsi="Times New Roman"/>
          <w:sz w:val="28"/>
          <w:szCs w:val="28"/>
        </w:rPr>
        <w:t xml:space="preserve"> у папку /</w:t>
      </w:r>
      <w:proofErr w:type="spellStart"/>
      <w:r w:rsidR="00FD5667" w:rsidRPr="00FD5667">
        <w:rPr>
          <w:rFonts w:ascii="Times New Roman" w:hAnsi="Times New Roman"/>
          <w:sz w:val="28"/>
          <w:szCs w:val="28"/>
        </w:rPr>
        <w:t>Controllers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49CE7A43" w14:textId="1FA6CB07" w:rsidR="00B625BC" w:rsidRDefault="00B625BC" w:rsidP="009F4E64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B625BC">
        <w:rPr>
          <w:rFonts w:ascii="Times New Roman" w:hAnsi="Times New Roman"/>
          <w:sz w:val="28"/>
          <w:szCs w:val="28"/>
        </w:rPr>
        <w:t>Далі перейдемо до створення першої сутності моделі даних.</w:t>
      </w:r>
    </w:p>
    <w:p w14:paraId="5B2F7E82" w14:textId="65641EA0" w:rsidR="00B625BC" w:rsidRPr="00DF07C6" w:rsidRDefault="00B625BC" w:rsidP="009F4E64">
      <w:pPr>
        <w:spacing w:after="0" w:line="360" w:lineRule="auto"/>
        <w:ind w:firstLine="567"/>
        <w:rPr>
          <w:rFonts w:ascii="Times New Roman" w:hAnsi="Times New Roman"/>
          <w:sz w:val="28"/>
          <w:szCs w:val="28"/>
          <w:u w:val="single"/>
          <w:lang w:val="en-US"/>
        </w:rPr>
      </w:pPr>
      <w:r w:rsidRPr="000E13B8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(</w:t>
      </w:r>
      <w:r>
        <w:rPr>
          <w:rFonts w:ascii="Times New Roman" w:hAnsi="Times New Roman"/>
          <w:sz w:val="28"/>
          <w:szCs w:val="28"/>
          <w:u w:val="single"/>
          <w:lang w:val="en-US"/>
        </w:rPr>
        <w:t>Models/</w:t>
      </w:r>
      <w:r w:rsidR="00DF07C6">
        <w:rPr>
          <w:rFonts w:ascii="Times New Roman" w:hAnsi="Times New Roman"/>
          <w:sz w:val="28"/>
          <w:szCs w:val="28"/>
          <w:u w:val="single"/>
          <w:lang w:val="en-US"/>
        </w:rPr>
        <w:t>User</w:t>
      </w:r>
      <w:r>
        <w:rPr>
          <w:rFonts w:ascii="Times New Roman" w:hAnsi="Times New Roman"/>
          <w:sz w:val="28"/>
          <w:szCs w:val="28"/>
          <w:u w:val="single"/>
        </w:rPr>
        <w:t>)</w:t>
      </w:r>
      <w:r w:rsidR="00DF07C6">
        <w:rPr>
          <w:rFonts w:ascii="Times New Roman" w:hAnsi="Times New Roman"/>
          <w:sz w:val="28"/>
          <w:szCs w:val="28"/>
          <w:u w:val="single"/>
          <w:lang w:val="en-US"/>
        </w:rPr>
        <w:t>:</w:t>
      </w:r>
    </w:p>
    <w:p w14:paraId="60D8E2B1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</w:p>
    <w:p w14:paraId="7B7D84DB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195EAD43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class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</w:p>
    <w:p w14:paraId="6029A5CD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38CA87BC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set; }</w:t>
      </w:r>
    </w:p>
    <w:p w14:paraId="4CC5FE1B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2B21E3C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string.Empty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663EC820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19055C9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string.Empty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6937B18C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8A3242C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PasswordHash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string.Empty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45AF7D6E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86BCFCE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string.Empty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// "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Employer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","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Candidate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</w:t>
      </w:r>
    </w:p>
    <w:p w14:paraId="5B1012C9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2AD9A17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CreatedAt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DateTime.UtcNow</w:t>
      </w:r>
      <w:proofErr w:type="spellEnd"/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8FD1B81" w14:textId="77777777" w:rsidR="00B625BC" w:rsidRPr="00B625BC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1114F1B8" w14:textId="77777777" w:rsidR="00B625BC" w:rsidRPr="00AF0A59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ru-RU" w:eastAsia="ru-RU"/>
        </w:rPr>
      </w:pPr>
      <w:r w:rsidRPr="00B625B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6F9806B7" w14:textId="77777777" w:rsidR="00B625BC" w:rsidRPr="00AF0A59" w:rsidRDefault="00B625BC" w:rsidP="00B625B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ru-RU" w:eastAsia="ru-RU"/>
        </w:rPr>
      </w:pPr>
    </w:p>
    <w:p w14:paraId="6FEEDE63" w14:textId="77777777" w:rsidR="00B625BC" w:rsidRPr="00AF0A59" w:rsidRDefault="00B625BC" w:rsidP="00B625BC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ru-RU"/>
        </w:rPr>
      </w:pPr>
      <w:r w:rsidRPr="00B625BC">
        <w:rPr>
          <w:rFonts w:ascii="Times New Roman" w:hAnsi="Times New Roman"/>
          <w:sz w:val="28"/>
          <w:szCs w:val="28"/>
        </w:rPr>
        <w:t xml:space="preserve">Запустіть проект для перевірки працездатності. </w:t>
      </w:r>
    </w:p>
    <w:p w14:paraId="5904BB9F" w14:textId="767D8099" w:rsidR="00B625BC" w:rsidRPr="00B625BC" w:rsidRDefault="00B625BC" w:rsidP="00B625BC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B625BC">
        <w:rPr>
          <w:rFonts w:ascii="Times New Roman" w:hAnsi="Times New Roman"/>
          <w:sz w:val="28"/>
          <w:szCs w:val="28"/>
        </w:rPr>
        <w:t>На рисунку 1.</w:t>
      </w:r>
      <w:r w:rsidRPr="00B625BC">
        <w:rPr>
          <w:rFonts w:ascii="Times New Roman" w:hAnsi="Times New Roman"/>
          <w:sz w:val="28"/>
          <w:szCs w:val="28"/>
          <w:lang w:val="ru-RU"/>
        </w:rPr>
        <w:t>1</w:t>
      </w:r>
      <w:r w:rsidRPr="00B625BC">
        <w:rPr>
          <w:rFonts w:ascii="Times New Roman" w:hAnsi="Times New Roman"/>
          <w:sz w:val="28"/>
          <w:szCs w:val="28"/>
        </w:rPr>
        <w:t xml:space="preserve">. зображено результат запуску проекту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JobPortal</w:t>
      </w:r>
      <w:proofErr w:type="spellEnd"/>
      <w:r w:rsidRPr="00B625BC">
        <w:rPr>
          <w:rFonts w:ascii="Times New Roman" w:hAnsi="Times New Roman"/>
          <w:sz w:val="28"/>
          <w:szCs w:val="28"/>
        </w:rPr>
        <w:t>.</w:t>
      </w:r>
    </w:p>
    <w:p w14:paraId="26C08C59" w14:textId="654269F6" w:rsidR="003246A4" w:rsidRDefault="00B625BC" w:rsidP="00B625BC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 w:rsidRPr="00B625B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E7FA7A" wp14:editId="0658973E">
            <wp:extent cx="5343525" cy="1624884"/>
            <wp:effectExtent l="0" t="0" r="0" b="0"/>
            <wp:docPr id="2633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8898" cy="162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9727" w14:textId="20A56804" w:rsidR="00B625BC" w:rsidRPr="00B625BC" w:rsidRDefault="00B625BC" w:rsidP="00B625BC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Рис. 1.1. Р</w:t>
      </w:r>
      <w:r w:rsidRPr="00B625BC">
        <w:rPr>
          <w:rFonts w:ascii="Times New Roman" w:hAnsi="Times New Roman"/>
          <w:sz w:val="28"/>
          <w:szCs w:val="28"/>
        </w:rPr>
        <w:t xml:space="preserve">езультат запуску проекту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JobPortal</w:t>
      </w:r>
      <w:proofErr w:type="spellEnd"/>
    </w:p>
    <w:p w14:paraId="3AA67D8C" w14:textId="4E5C4F4E" w:rsidR="00B625BC" w:rsidRPr="00B625BC" w:rsidRDefault="00B625BC" w:rsidP="00B625BC">
      <w:pPr>
        <w:spacing w:after="0" w:line="360" w:lineRule="auto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B625BC">
        <w:rPr>
          <w:rFonts w:ascii="Times New Roman" w:hAnsi="Times New Roman"/>
          <w:b/>
          <w:bCs/>
          <w:sz w:val="28"/>
          <w:szCs w:val="28"/>
        </w:rPr>
        <w:lastRenderedPageBreak/>
        <w:t>Завдання 2.</w:t>
      </w:r>
      <w:r w:rsidRPr="00B625BC">
        <w:rPr>
          <w:rFonts w:ascii="Times New Roman" w:hAnsi="Times New Roman"/>
          <w:sz w:val="28"/>
          <w:szCs w:val="28"/>
        </w:rPr>
        <w:t xml:space="preserve"> Робота з ORM</w:t>
      </w:r>
      <w:r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B625BC">
        <w:rPr>
          <w:rFonts w:ascii="Times New Roman" w:hAnsi="Times New Roman"/>
          <w:sz w:val="28"/>
          <w:szCs w:val="28"/>
        </w:rPr>
        <w:t>Налаштувати роботу з БД</w:t>
      </w:r>
    </w:p>
    <w:p w14:paraId="438E769F" w14:textId="221B9D79" w:rsidR="00B625BC" w:rsidRPr="00DF07C6" w:rsidRDefault="00DF07C6" w:rsidP="00B625BC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DF07C6">
        <w:rPr>
          <w:rFonts w:ascii="Times New Roman" w:hAnsi="Times New Roman"/>
          <w:sz w:val="28"/>
          <w:szCs w:val="28"/>
        </w:rPr>
        <w:t>connection</w:t>
      </w:r>
      <w:proofErr w:type="spellEnd"/>
      <w:r w:rsidRPr="00DF07C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F07C6">
        <w:rPr>
          <w:rFonts w:ascii="Times New Roman" w:hAnsi="Times New Roman"/>
          <w:sz w:val="28"/>
          <w:szCs w:val="28"/>
        </w:rPr>
        <w:t>string</w:t>
      </w:r>
      <w:proofErr w:type="spellEnd"/>
      <w:r w:rsidRPr="00DF07C6">
        <w:rPr>
          <w:rFonts w:ascii="Times New Roman" w:hAnsi="Times New Roman"/>
          <w:sz w:val="28"/>
          <w:szCs w:val="28"/>
        </w:rPr>
        <w:t xml:space="preserve"> до бази даних, яка буде використовуватися для збереження даних вашого проекту</w:t>
      </w:r>
      <w:r w:rsidRPr="00DF07C6">
        <w:rPr>
          <w:rFonts w:ascii="Times New Roman" w:hAnsi="Times New Roman"/>
          <w:sz w:val="28"/>
          <w:szCs w:val="28"/>
          <w:lang w:val="ru-RU"/>
        </w:rPr>
        <w:t>.</w:t>
      </w:r>
    </w:p>
    <w:p w14:paraId="4CF7D8D6" w14:textId="5A0E325D" w:rsidR="00DF07C6" w:rsidRPr="00AF0A59" w:rsidRDefault="00DF07C6" w:rsidP="00DF07C6">
      <w:pPr>
        <w:spacing w:after="0" w:line="360" w:lineRule="auto"/>
        <w:ind w:firstLine="567"/>
        <w:rPr>
          <w:rFonts w:ascii="Times New Roman" w:hAnsi="Times New Roman"/>
          <w:sz w:val="28"/>
          <w:szCs w:val="28"/>
          <w:u w:val="single"/>
          <w:lang w:val="ru-RU"/>
        </w:rPr>
      </w:pPr>
      <w:r w:rsidRPr="000E13B8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appsettings</w:t>
      </w:r>
      <w:proofErr w:type="spellEnd"/>
      <w:r w:rsidRPr="00AF0A59">
        <w:rPr>
          <w:rFonts w:ascii="Times New Roman" w:hAnsi="Times New Roman"/>
          <w:sz w:val="28"/>
          <w:szCs w:val="28"/>
          <w:u w:val="single"/>
          <w:lang w:val="ru-RU"/>
        </w:rPr>
        <w:t>.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json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)</w:t>
      </w:r>
      <w:r w:rsidRPr="00AF0A59">
        <w:rPr>
          <w:rFonts w:ascii="Times New Roman" w:hAnsi="Times New Roman"/>
          <w:sz w:val="28"/>
          <w:szCs w:val="28"/>
          <w:u w:val="single"/>
          <w:lang w:val="ru-RU"/>
        </w:rPr>
        <w:t>:</w:t>
      </w:r>
    </w:p>
    <w:p w14:paraId="6C0D7ACB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5C2C9C01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"</w:t>
      </w:r>
      <w:proofErr w:type="spellStart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Logging</w:t>
      </w:r>
      <w:proofErr w:type="spellEnd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{</w:t>
      </w:r>
    </w:p>
    <w:p w14:paraId="3669BFAF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"</w:t>
      </w:r>
      <w:proofErr w:type="spellStart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LogLevel</w:t>
      </w:r>
      <w:proofErr w:type="spellEnd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{</w:t>
      </w:r>
    </w:p>
    <w:p w14:paraId="11EB76F1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Default</w:t>
      </w:r>
      <w:proofErr w:type="spellEnd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"</w:t>
      </w:r>
      <w:proofErr w:type="spellStart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Information</w:t>
      </w:r>
      <w:proofErr w:type="spellEnd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",</w:t>
      </w:r>
    </w:p>
    <w:p w14:paraId="113EB147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"</w:t>
      </w:r>
      <w:proofErr w:type="spellStart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</w:t>
      </w:r>
      <w:proofErr w:type="spellEnd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"</w:t>
      </w:r>
      <w:proofErr w:type="spellStart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Warning</w:t>
      </w:r>
      <w:proofErr w:type="spellEnd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</w:t>
      </w:r>
    </w:p>
    <w:p w14:paraId="2D23AD56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4CBD8D17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},</w:t>
      </w:r>
    </w:p>
    <w:p w14:paraId="1EDA84D2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"</w:t>
      </w:r>
      <w:proofErr w:type="spellStart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AllowedHosts</w:t>
      </w:r>
      <w:proofErr w:type="spellEnd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"*",</w:t>
      </w:r>
    </w:p>
    <w:p w14:paraId="4026417C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"</w:t>
      </w:r>
      <w:proofErr w:type="spellStart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ConnectionStrings</w:t>
      </w:r>
      <w:proofErr w:type="spellEnd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{</w:t>
      </w:r>
    </w:p>
    <w:p w14:paraId="16AAF9AE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"</w:t>
      </w:r>
      <w:proofErr w:type="spellStart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JobPortalConnection</w:t>
      </w:r>
      <w:proofErr w:type="spellEnd"/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": "Server=(localdb)\\MSSQLLocalDB;Database=JobPortal;MultipleActiveResultSets=true"</w:t>
      </w:r>
    </w:p>
    <w:p w14:paraId="38395490" w14:textId="77777777" w:rsidR="00DF07C6" w:rsidRPr="00DF07C6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}</w:t>
      </w:r>
    </w:p>
    <w:p w14:paraId="0A6DF5AD" w14:textId="77777777" w:rsidR="00DF07C6" w:rsidRPr="00AF0A59" w:rsidRDefault="00DF07C6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ru-RU" w:eastAsia="ru-RU"/>
        </w:rPr>
      </w:pPr>
      <w:r w:rsidRPr="00DF07C6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0F77D7E5" w14:textId="77777777" w:rsidR="00071DF1" w:rsidRPr="00AF0A59" w:rsidRDefault="00071DF1" w:rsidP="00DF07C6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ru-RU" w:eastAsia="ru-RU"/>
        </w:rPr>
      </w:pPr>
    </w:p>
    <w:p w14:paraId="4397128D" w14:textId="77777777" w:rsidR="00BF66DE" w:rsidRPr="00BF66DE" w:rsidRDefault="00BF66DE" w:rsidP="00BF66DE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BF66DE">
        <w:rPr>
          <w:rFonts w:ascii="Times New Roman" w:hAnsi="Times New Roman"/>
          <w:b/>
          <w:bCs/>
          <w:sz w:val="28"/>
          <w:szCs w:val="28"/>
        </w:rPr>
        <w:t>Реалізуйте клас контексту відповідно до потреб вашого проекту.</w:t>
      </w:r>
    </w:p>
    <w:p w14:paraId="3A1FC3C1" w14:textId="7533466B" w:rsidR="00071DF1" w:rsidRPr="00071DF1" w:rsidRDefault="00071DF1" w:rsidP="00071DF1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proofErr w:type="spellStart"/>
      <w:r w:rsidRPr="00071DF1">
        <w:rPr>
          <w:rFonts w:ascii="Times New Roman" w:hAnsi="Times New Roman"/>
          <w:sz w:val="28"/>
          <w:szCs w:val="28"/>
        </w:rPr>
        <w:t>Entity</w:t>
      </w:r>
      <w:proofErr w:type="spellEnd"/>
      <w:r w:rsidRPr="00071D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1DF1">
        <w:rPr>
          <w:rFonts w:ascii="Times New Roman" w:hAnsi="Times New Roman"/>
          <w:sz w:val="28"/>
          <w:szCs w:val="28"/>
        </w:rPr>
        <w:t>Framework</w:t>
      </w:r>
      <w:proofErr w:type="spellEnd"/>
      <w:r w:rsidRPr="00071DF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71DF1">
        <w:rPr>
          <w:rFonts w:ascii="Times New Roman" w:hAnsi="Times New Roman"/>
          <w:sz w:val="28"/>
          <w:szCs w:val="28"/>
        </w:rPr>
        <w:t>Core</w:t>
      </w:r>
      <w:proofErr w:type="spellEnd"/>
      <w:r w:rsidRPr="00071DF1">
        <w:rPr>
          <w:rFonts w:ascii="Times New Roman" w:hAnsi="Times New Roman"/>
          <w:sz w:val="28"/>
          <w:szCs w:val="28"/>
        </w:rPr>
        <w:t xml:space="preserve"> надає доступ до бази даних через клас контексту. Для проекту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JobPortal</w:t>
      </w:r>
      <w:proofErr w:type="spellEnd"/>
      <w:r w:rsidRPr="00071DF1">
        <w:rPr>
          <w:rFonts w:ascii="Times New Roman" w:hAnsi="Times New Roman"/>
          <w:sz w:val="28"/>
          <w:szCs w:val="28"/>
        </w:rPr>
        <w:t xml:space="preserve"> буде додано файл класу з ім'ям </w:t>
      </w:r>
      <w:r>
        <w:rPr>
          <w:rFonts w:ascii="Times New Roman" w:hAnsi="Times New Roman"/>
          <w:sz w:val="28"/>
          <w:szCs w:val="28"/>
          <w:lang w:val="en-US"/>
        </w:rPr>
        <w:t>Portal</w:t>
      </w:r>
      <w:proofErr w:type="spellStart"/>
      <w:r w:rsidRPr="00071DF1">
        <w:rPr>
          <w:rFonts w:ascii="Times New Roman" w:hAnsi="Times New Roman"/>
          <w:sz w:val="28"/>
          <w:szCs w:val="28"/>
        </w:rPr>
        <w:t>DbContext.cs</w:t>
      </w:r>
      <w:proofErr w:type="spellEnd"/>
      <w:r w:rsidRPr="00071DF1">
        <w:rPr>
          <w:rFonts w:ascii="Times New Roman" w:hAnsi="Times New Roman"/>
          <w:sz w:val="28"/>
          <w:szCs w:val="28"/>
        </w:rPr>
        <w:t xml:space="preserve"> до папки </w:t>
      </w:r>
      <w:proofErr w:type="spellStart"/>
      <w:r w:rsidRPr="00071DF1">
        <w:rPr>
          <w:rFonts w:ascii="Times New Roman" w:hAnsi="Times New Roman"/>
          <w:sz w:val="28"/>
          <w:szCs w:val="28"/>
        </w:rPr>
        <w:t>Models</w:t>
      </w:r>
      <w:proofErr w:type="spellEnd"/>
      <w:r w:rsidRPr="00071DF1">
        <w:rPr>
          <w:rFonts w:ascii="Times New Roman" w:hAnsi="Times New Roman"/>
          <w:sz w:val="28"/>
          <w:szCs w:val="28"/>
        </w:rPr>
        <w:t>.</w:t>
      </w:r>
    </w:p>
    <w:p w14:paraId="54A67584" w14:textId="5D5DAB99" w:rsidR="00071DF1" w:rsidRDefault="00071DF1" w:rsidP="00071DF1">
      <w:pPr>
        <w:spacing w:after="0" w:line="360" w:lineRule="auto"/>
        <w:ind w:firstLine="567"/>
        <w:rPr>
          <w:rFonts w:ascii="Times New Roman" w:hAnsi="Times New Roman"/>
          <w:sz w:val="28"/>
          <w:szCs w:val="28"/>
          <w:u w:val="single"/>
          <w:lang w:val="en-US"/>
        </w:rPr>
      </w:pPr>
      <w:r w:rsidRPr="000E13B8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PortalDbContext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)</w:t>
      </w:r>
      <w:r>
        <w:rPr>
          <w:rFonts w:ascii="Times New Roman" w:hAnsi="Times New Roman"/>
          <w:sz w:val="28"/>
          <w:szCs w:val="28"/>
          <w:u w:val="single"/>
          <w:lang w:val="en-US"/>
        </w:rPr>
        <w:t>:</w:t>
      </w:r>
    </w:p>
    <w:p w14:paraId="5E12B6D0" w14:textId="77777777" w:rsidR="00071DF1" w:rsidRPr="00071DF1" w:rsidRDefault="00071DF1" w:rsidP="00071DF1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Microsoft.EntityFrameworkCore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EFC2BDF" w14:textId="77777777" w:rsidR="00071DF1" w:rsidRPr="00071DF1" w:rsidRDefault="00071DF1" w:rsidP="00071DF1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B2BC979" w14:textId="77777777" w:rsidR="00071DF1" w:rsidRPr="00071DF1" w:rsidRDefault="00071DF1" w:rsidP="00071DF1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</w:p>
    <w:p w14:paraId="59DD2163" w14:textId="77777777" w:rsidR="00071DF1" w:rsidRPr="00071DF1" w:rsidRDefault="00071DF1" w:rsidP="00071DF1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1356CBAD" w14:textId="77777777" w:rsidR="00071DF1" w:rsidRPr="00071DF1" w:rsidRDefault="00071DF1" w:rsidP="00071DF1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: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DbContext</w:t>
      </w:r>
      <w:proofErr w:type="spellEnd"/>
    </w:p>
    <w:p w14:paraId="03D0773B" w14:textId="77777777" w:rsidR="00071DF1" w:rsidRPr="00071DF1" w:rsidRDefault="00071DF1" w:rsidP="00071DF1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6F7ABB91" w14:textId="77777777" w:rsidR="00071DF1" w:rsidRPr="00071DF1" w:rsidRDefault="00071DF1" w:rsidP="00071DF1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DbContextOptions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options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) :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base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options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 { }</w:t>
      </w:r>
    </w:p>
    <w:p w14:paraId="527A9F2A" w14:textId="77777777" w:rsidR="00071DF1" w:rsidRPr="00071DF1" w:rsidRDefault="00071DF1" w:rsidP="00071DF1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DbSet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=&gt; 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&gt;();</w:t>
      </w:r>
    </w:p>
    <w:p w14:paraId="4538E0E7" w14:textId="77777777" w:rsidR="00071DF1" w:rsidRPr="00071DF1" w:rsidRDefault="00071DF1" w:rsidP="00071DF1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3218E52C" w14:textId="77777777" w:rsidR="00071DF1" w:rsidRPr="00071DF1" w:rsidRDefault="00071DF1" w:rsidP="00071DF1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071DF1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41F9A628" w14:textId="2E9CC229" w:rsidR="00071DF1" w:rsidRPr="00F87019" w:rsidRDefault="00F87019" w:rsidP="00071DF1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ru-RU"/>
        </w:rPr>
      </w:pPr>
      <w:r w:rsidRPr="00F87019">
        <w:rPr>
          <w:rFonts w:ascii="Times New Roman" w:hAnsi="Times New Roman"/>
          <w:sz w:val="28"/>
          <w:szCs w:val="28"/>
        </w:rPr>
        <w:t>Наступним кроком буде створення інтерфейсу репозиторію та його реалізації.</w:t>
      </w:r>
    </w:p>
    <w:p w14:paraId="31B1262A" w14:textId="72C5857D" w:rsidR="00F87019" w:rsidRDefault="00F87019" w:rsidP="00F87019">
      <w:pPr>
        <w:spacing w:after="0" w:line="360" w:lineRule="auto"/>
        <w:ind w:firstLine="567"/>
        <w:rPr>
          <w:rFonts w:ascii="Times New Roman" w:hAnsi="Times New Roman"/>
          <w:sz w:val="28"/>
          <w:szCs w:val="28"/>
          <w:u w:val="single"/>
          <w:lang w:val="en-US"/>
        </w:rPr>
      </w:pPr>
      <w:r w:rsidRPr="000E13B8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IPortalRepository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)</w:t>
      </w:r>
      <w:r>
        <w:rPr>
          <w:rFonts w:ascii="Times New Roman" w:hAnsi="Times New Roman"/>
          <w:sz w:val="28"/>
          <w:szCs w:val="28"/>
          <w:u w:val="single"/>
          <w:lang w:val="en-US"/>
        </w:rPr>
        <w:t>:</w:t>
      </w:r>
    </w:p>
    <w:p w14:paraId="20E300A5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</w:p>
    <w:p w14:paraId="3F9C7104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6FA86D55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interface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IPortalRepository</w:t>
      </w:r>
      <w:proofErr w:type="spellEnd"/>
    </w:p>
    <w:p w14:paraId="2B774FA4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1B370080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IQueryable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281AF1A3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2CB4CA77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1F1477B1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76BAC81" w14:textId="7612D1EB" w:rsidR="00F87019" w:rsidRPr="00AF0A59" w:rsidRDefault="00F87019" w:rsidP="00F87019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F87019">
        <w:rPr>
          <w:rFonts w:ascii="Times New Roman" w:hAnsi="Times New Roman"/>
          <w:sz w:val="28"/>
          <w:szCs w:val="28"/>
        </w:rPr>
        <w:t xml:space="preserve">Щоб створити реалізацію інтерфейсу репозиторію, </w:t>
      </w:r>
      <w:proofErr w:type="spellStart"/>
      <w:r w:rsidRPr="00F87019">
        <w:rPr>
          <w:rFonts w:ascii="Times New Roman" w:hAnsi="Times New Roman"/>
          <w:sz w:val="28"/>
          <w:szCs w:val="28"/>
        </w:rPr>
        <w:t>додамо</w:t>
      </w:r>
      <w:proofErr w:type="spellEnd"/>
      <w:r w:rsidRPr="00F87019">
        <w:rPr>
          <w:rFonts w:ascii="Times New Roman" w:hAnsi="Times New Roman"/>
          <w:sz w:val="28"/>
          <w:szCs w:val="28"/>
        </w:rPr>
        <w:t xml:space="preserve"> файл класу з іменем EF</w:t>
      </w:r>
      <w:r>
        <w:rPr>
          <w:rFonts w:ascii="Times New Roman" w:hAnsi="Times New Roman"/>
          <w:sz w:val="28"/>
          <w:szCs w:val="28"/>
          <w:lang w:val="en-US"/>
        </w:rPr>
        <w:t>Portal</w:t>
      </w:r>
      <w:proofErr w:type="spellStart"/>
      <w:r w:rsidRPr="00F87019">
        <w:rPr>
          <w:rFonts w:ascii="Times New Roman" w:hAnsi="Times New Roman"/>
          <w:sz w:val="28"/>
          <w:szCs w:val="28"/>
        </w:rPr>
        <w:t>Repository.cs</w:t>
      </w:r>
      <w:proofErr w:type="spellEnd"/>
      <w:r w:rsidRPr="00F87019">
        <w:rPr>
          <w:rFonts w:ascii="Times New Roman" w:hAnsi="Times New Roman"/>
          <w:sz w:val="28"/>
          <w:szCs w:val="28"/>
        </w:rPr>
        <w:t xml:space="preserve"> в папку </w:t>
      </w:r>
      <w:proofErr w:type="spellStart"/>
      <w:r w:rsidRPr="00F87019">
        <w:rPr>
          <w:rFonts w:ascii="Times New Roman" w:hAnsi="Times New Roman"/>
          <w:sz w:val="28"/>
          <w:szCs w:val="28"/>
        </w:rPr>
        <w:t>Models</w:t>
      </w:r>
      <w:proofErr w:type="spellEnd"/>
      <w:r w:rsidRPr="00F87019">
        <w:rPr>
          <w:rFonts w:ascii="Times New Roman" w:hAnsi="Times New Roman"/>
          <w:sz w:val="28"/>
          <w:szCs w:val="28"/>
        </w:rPr>
        <w:t>.</w:t>
      </w:r>
    </w:p>
    <w:p w14:paraId="10A8C122" w14:textId="77777777" w:rsidR="00F87019" w:rsidRDefault="00F87019" w:rsidP="00F87019">
      <w:pPr>
        <w:spacing w:after="0" w:line="360" w:lineRule="auto"/>
        <w:ind w:firstLine="567"/>
        <w:rPr>
          <w:rFonts w:ascii="Times New Roman" w:hAnsi="Times New Roman"/>
          <w:sz w:val="28"/>
          <w:szCs w:val="28"/>
          <w:u w:val="single"/>
          <w:lang w:val="en-US"/>
        </w:rPr>
      </w:pPr>
      <w:r w:rsidRPr="000E13B8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IPortalRepository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)</w:t>
      </w:r>
      <w:r>
        <w:rPr>
          <w:rFonts w:ascii="Times New Roman" w:hAnsi="Times New Roman"/>
          <w:sz w:val="28"/>
          <w:szCs w:val="28"/>
          <w:u w:val="single"/>
          <w:lang w:val="en-US"/>
        </w:rPr>
        <w:t>:</w:t>
      </w:r>
    </w:p>
    <w:p w14:paraId="4810BABA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>namespace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</w:p>
    <w:p w14:paraId="44D854A0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3A335CE9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EFPortalRepository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: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IPortalRepository</w:t>
      </w:r>
      <w:proofErr w:type="spellEnd"/>
    </w:p>
    <w:p w14:paraId="5F8027DD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52864597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private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42898D0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EFPortalRepository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ctx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247B06B5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1EBD0880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ctx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4FBD98F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5CD63297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IQueryable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=&gt; </w:t>
      </w:r>
      <w:proofErr w:type="spellStart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context.Users</w:t>
      </w:r>
      <w:proofErr w:type="spellEnd"/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05FBD6C" w14:textId="77777777" w:rsidR="00F87019" w:rsidRPr="00F8701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13F2A7A9" w14:textId="77777777" w:rsidR="00F87019" w:rsidRPr="00AF0A59" w:rsidRDefault="00F8701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F8701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17F485C6" w14:textId="77777777" w:rsidR="00C756A9" w:rsidRPr="00AF0A59" w:rsidRDefault="00C756A9" w:rsidP="00F8701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</w:p>
    <w:p w14:paraId="2ADE58D8" w14:textId="3E147C6F" w:rsidR="00F87019" w:rsidRPr="00AF0A59" w:rsidRDefault="00C756A9" w:rsidP="00F87019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В</w:t>
      </w:r>
      <w:proofErr w:type="spellStart"/>
      <w:r w:rsidRPr="00C756A9">
        <w:rPr>
          <w:rFonts w:ascii="Times New Roman" w:hAnsi="Times New Roman"/>
          <w:sz w:val="28"/>
          <w:szCs w:val="28"/>
        </w:rPr>
        <w:t>иконання</w:t>
      </w:r>
      <w:proofErr w:type="spellEnd"/>
      <w:r w:rsidRPr="00C756A9">
        <w:rPr>
          <w:rFonts w:ascii="Times New Roman" w:hAnsi="Times New Roman"/>
          <w:sz w:val="28"/>
          <w:szCs w:val="28"/>
        </w:rPr>
        <w:t xml:space="preserve"> команди</w:t>
      </w:r>
      <w:r w:rsidRPr="00C756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756A9">
        <w:rPr>
          <w:rFonts w:ascii="Times New Roman" w:hAnsi="Times New Roman"/>
          <w:sz w:val="28"/>
          <w:szCs w:val="28"/>
        </w:rPr>
        <w:t>dotnet</w:t>
      </w:r>
      <w:proofErr w:type="spellEnd"/>
      <w:r w:rsidRPr="00C756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756A9">
        <w:rPr>
          <w:rFonts w:ascii="Times New Roman" w:hAnsi="Times New Roman"/>
          <w:sz w:val="28"/>
          <w:szCs w:val="28"/>
        </w:rPr>
        <w:t>ef</w:t>
      </w:r>
      <w:proofErr w:type="spellEnd"/>
      <w:r w:rsidRPr="00C756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756A9">
        <w:rPr>
          <w:rFonts w:ascii="Times New Roman" w:hAnsi="Times New Roman"/>
          <w:sz w:val="28"/>
          <w:szCs w:val="28"/>
        </w:rPr>
        <w:t>migrations</w:t>
      </w:r>
      <w:proofErr w:type="spellEnd"/>
      <w:r w:rsidRPr="00C756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756A9">
        <w:rPr>
          <w:rFonts w:ascii="Times New Roman" w:hAnsi="Times New Roman"/>
          <w:sz w:val="28"/>
          <w:szCs w:val="28"/>
        </w:rPr>
        <w:t>add</w:t>
      </w:r>
      <w:proofErr w:type="spellEnd"/>
      <w:r w:rsidRPr="00C756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756A9">
        <w:rPr>
          <w:rFonts w:ascii="Times New Roman" w:hAnsi="Times New Roman"/>
          <w:sz w:val="28"/>
          <w:szCs w:val="28"/>
        </w:rPr>
        <w:t>Initial</w:t>
      </w:r>
      <w:proofErr w:type="spellEnd"/>
      <w:r w:rsidRPr="00C756A9">
        <w:rPr>
          <w:rFonts w:ascii="Times New Roman" w:hAnsi="Times New Roman"/>
          <w:sz w:val="28"/>
          <w:szCs w:val="28"/>
          <w:lang w:val="en-US"/>
        </w:rPr>
        <w:t>:</w:t>
      </w:r>
    </w:p>
    <w:p w14:paraId="35EC8F47" w14:textId="4D8C0703" w:rsidR="00C756A9" w:rsidRPr="00C756A9" w:rsidRDefault="00C756A9" w:rsidP="00C756A9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C756A9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FF5DB3B" wp14:editId="65E81171">
            <wp:extent cx="5087060" cy="838317"/>
            <wp:effectExtent l="0" t="0" r="0" b="0"/>
            <wp:docPr id="70512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26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0CA5" w14:textId="59B1BC5E" w:rsidR="00DF07C6" w:rsidRPr="00C756A9" w:rsidRDefault="00C756A9" w:rsidP="00C756A9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C756A9"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A054FC" w:rsidRPr="00AF0A59">
        <w:rPr>
          <w:rFonts w:ascii="Times New Roman" w:hAnsi="Times New Roman"/>
          <w:sz w:val="28"/>
          <w:szCs w:val="28"/>
          <w:lang w:val="ru-RU"/>
        </w:rPr>
        <w:t>2</w:t>
      </w:r>
      <w:r w:rsidRPr="00C756A9">
        <w:rPr>
          <w:rFonts w:ascii="Times New Roman" w:hAnsi="Times New Roman"/>
          <w:sz w:val="28"/>
          <w:szCs w:val="28"/>
          <w:lang w:val="ru-RU"/>
        </w:rPr>
        <w:t>.</w:t>
      </w:r>
      <w:r w:rsidR="00A054FC" w:rsidRPr="00AF0A59">
        <w:rPr>
          <w:rFonts w:ascii="Times New Roman" w:hAnsi="Times New Roman"/>
          <w:sz w:val="28"/>
          <w:szCs w:val="28"/>
          <w:lang w:val="ru-RU"/>
        </w:rPr>
        <w:t>1</w:t>
      </w:r>
      <w:r w:rsidRPr="00C756A9">
        <w:rPr>
          <w:rFonts w:ascii="Times New Roman" w:hAnsi="Times New Roman"/>
          <w:sz w:val="28"/>
          <w:szCs w:val="28"/>
          <w:lang w:val="ru-RU"/>
        </w:rPr>
        <w:t xml:space="preserve">. Результат </w:t>
      </w:r>
      <w:proofErr w:type="spellStart"/>
      <w:r w:rsidRPr="00C756A9">
        <w:rPr>
          <w:rFonts w:ascii="Times New Roman" w:hAnsi="Times New Roman"/>
          <w:sz w:val="28"/>
          <w:szCs w:val="28"/>
          <w:lang w:val="ru-RU"/>
        </w:rPr>
        <w:t>успішного</w:t>
      </w:r>
      <w:proofErr w:type="spellEnd"/>
      <w:r w:rsidRPr="00C756A9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C756A9">
        <w:rPr>
          <w:rFonts w:ascii="Times New Roman" w:hAnsi="Times New Roman"/>
          <w:sz w:val="28"/>
          <w:szCs w:val="28"/>
          <w:lang w:val="ru-RU"/>
        </w:rPr>
        <w:t>виконання</w:t>
      </w:r>
      <w:proofErr w:type="spellEnd"/>
      <w:r w:rsidRPr="00C756A9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C756A9">
        <w:rPr>
          <w:rFonts w:ascii="Times New Roman" w:hAnsi="Times New Roman"/>
          <w:sz w:val="28"/>
          <w:szCs w:val="28"/>
          <w:lang w:val="ru-RU"/>
        </w:rPr>
        <w:t>команди</w:t>
      </w:r>
      <w:proofErr w:type="spellEnd"/>
    </w:p>
    <w:p w14:paraId="573050C2" w14:textId="77777777" w:rsidR="00C756A9" w:rsidRPr="00C756A9" w:rsidRDefault="00C756A9" w:rsidP="00C756A9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C756A9">
        <w:rPr>
          <w:rFonts w:ascii="Times New Roman" w:hAnsi="Times New Roman"/>
          <w:b/>
          <w:bCs/>
          <w:sz w:val="28"/>
          <w:szCs w:val="28"/>
        </w:rPr>
        <w:t>Наповніть вашу БД початковими даними за зразком нижче.</w:t>
      </w:r>
    </w:p>
    <w:p w14:paraId="7397036E" w14:textId="77777777" w:rsidR="00C756A9" w:rsidRPr="00C756A9" w:rsidRDefault="00C756A9" w:rsidP="00C756A9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C756A9">
        <w:rPr>
          <w:rFonts w:ascii="Times New Roman" w:hAnsi="Times New Roman"/>
          <w:sz w:val="28"/>
          <w:szCs w:val="28"/>
        </w:rPr>
        <w:t xml:space="preserve">Щоб наповнити БД даними одразу після створення, реалізуємо статичний клас </w:t>
      </w:r>
      <w:proofErr w:type="spellStart"/>
      <w:r w:rsidRPr="00C756A9">
        <w:rPr>
          <w:rFonts w:ascii="Times New Roman" w:hAnsi="Times New Roman"/>
          <w:sz w:val="28"/>
          <w:szCs w:val="28"/>
        </w:rPr>
        <w:t>SeedData</w:t>
      </w:r>
      <w:proofErr w:type="spellEnd"/>
      <w:r w:rsidRPr="00C756A9">
        <w:rPr>
          <w:rFonts w:ascii="Times New Roman" w:hAnsi="Times New Roman"/>
          <w:sz w:val="28"/>
          <w:szCs w:val="28"/>
        </w:rPr>
        <w:t xml:space="preserve"> в папці </w:t>
      </w:r>
      <w:proofErr w:type="spellStart"/>
      <w:r w:rsidRPr="00C756A9">
        <w:rPr>
          <w:rFonts w:ascii="Times New Roman" w:hAnsi="Times New Roman"/>
          <w:sz w:val="28"/>
          <w:szCs w:val="28"/>
        </w:rPr>
        <w:t>Models</w:t>
      </w:r>
      <w:proofErr w:type="spellEnd"/>
      <w:r w:rsidRPr="00C756A9">
        <w:rPr>
          <w:rFonts w:ascii="Times New Roman" w:hAnsi="Times New Roman"/>
          <w:sz w:val="28"/>
          <w:szCs w:val="28"/>
        </w:rPr>
        <w:t xml:space="preserve">. Лістинг файлу </w:t>
      </w:r>
      <w:proofErr w:type="spellStart"/>
      <w:r w:rsidRPr="00C756A9">
        <w:rPr>
          <w:rFonts w:ascii="Times New Roman" w:hAnsi="Times New Roman"/>
          <w:sz w:val="28"/>
          <w:szCs w:val="28"/>
        </w:rPr>
        <w:t>SeedData.cs</w:t>
      </w:r>
      <w:proofErr w:type="spellEnd"/>
      <w:r w:rsidRPr="00C756A9">
        <w:rPr>
          <w:rFonts w:ascii="Times New Roman" w:hAnsi="Times New Roman"/>
          <w:sz w:val="28"/>
          <w:szCs w:val="28"/>
        </w:rPr>
        <w:t>:</w:t>
      </w:r>
    </w:p>
    <w:p w14:paraId="5FBA5C68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Microsoft.EntityFrameworkCore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B77D96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Microsoft.Extensions.DependencyInjection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FDAF851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System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E74F6FE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System.Linq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4834579F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static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System.Net.Mime.MediaTypeNames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1B12577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9B13403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</w:p>
    <w:p w14:paraId="0E252624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4234FEC2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static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SeedData</w:t>
      </w:r>
      <w:proofErr w:type="spellEnd"/>
    </w:p>
    <w:p w14:paraId="061E1D7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4C5E030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static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void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EnsurePopulated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IApplicationBuilder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4DA7DDDE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3BF766D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scope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app.ApplicationServices.CreateScope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1D30194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context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scope.ServiceProvider.GetRequiredService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&gt;();</w:t>
      </w:r>
    </w:p>
    <w:p w14:paraId="59455E0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5341737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// Якщо є незастосовані міграції — застосувати</w:t>
      </w:r>
    </w:p>
    <w:p w14:paraId="4A6B846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context.Database.GetPendingMigrations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().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Any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())</w:t>
      </w:r>
    </w:p>
    <w:p w14:paraId="19C43592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{</w:t>
      </w:r>
    </w:p>
    <w:p w14:paraId="1747F211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context.Database.Migrate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3E1E295A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}</w:t>
      </w:r>
    </w:p>
    <w:p w14:paraId="26253DDC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DC2E46E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(!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context.Users.Any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())</w:t>
      </w:r>
    </w:p>
    <w:p w14:paraId="38C2430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{</w:t>
      </w:r>
    </w:p>
    <w:p w14:paraId="0F932391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user1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</w:p>
    <w:p w14:paraId="1AC81CF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{</w:t>
      </w:r>
    </w:p>
    <w:p w14:paraId="0A0CC8F1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"Іван Петренко",</w:t>
      </w:r>
    </w:p>
    <w:p w14:paraId="27856D6A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"ivan.petrenko@example.com",</w:t>
      </w:r>
    </w:p>
    <w:p w14:paraId="44C34743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PasswordHash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"12345", // тимчасово, для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демо</w:t>
      </w:r>
      <w:proofErr w:type="spellEnd"/>
    </w:p>
    <w:p w14:paraId="1291A152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"Employer",</w:t>
      </w:r>
    </w:p>
    <w:p w14:paraId="77E6814E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CreatedAt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DateTime.UtcNow</w:t>
      </w:r>
      <w:proofErr w:type="spellEnd"/>
    </w:p>
    <w:p w14:paraId="60FB8837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};</w:t>
      </w:r>
    </w:p>
    <w:p w14:paraId="2CA5A1F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94431FC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user2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</w:p>
    <w:p w14:paraId="783E90E5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{</w:t>
      </w:r>
    </w:p>
    <w:p w14:paraId="1349A72B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"Марія Савчук",</w:t>
      </w:r>
    </w:p>
    <w:p w14:paraId="0B9EC769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"maria.savchuk@example.com",</w:t>
      </w:r>
    </w:p>
    <w:p w14:paraId="6554AFC1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PasswordHash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"12345",</w:t>
      </w:r>
    </w:p>
    <w:p w14:paraId="7CE76A2F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"Candidate",</w:t>
      </w:r>
    </w:p>
    <w:p w14:paraId="54E17C91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CreatedAt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DateTime.UtcNow</w:t>
      </w:r>
      <w:proofErr w:type="spellEnd"/>
    </w:p>
    <w:p w14:paraId="6974AB4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};</w:t>
      </w:r>
    </w:p>
    <w:p w14:paraId="3BDCA701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AFF98C6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user3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</w:p>
    <w:p w14:paraId="5A949B6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{</w:t>
      </w:r>
    </w:p>
    <w:p w14:paraId="12199B9A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"Олег Коваль",</w:t>
      </w:r>
    </w:p>
    <w:p w14:paraId="7B7321BB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"oleh.koval@example.com",</w:t>
      </w:r>
    </w:p>
    <w:p w14:paraId="0AE20B62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PasswordHash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"12345",</w:t>
      </w:r>
    </w:p>
    <w:p w14:paraId="1CDB593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"Candidate",</w:t>
      </w:r>
    </w:p>
    <w:p w14:paraId="25FB3A33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CreatedAt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DateTime.UtcNow</w:t>
      </w:r>
      <w:proofErr w:type="spellEnd"/>
    </w:p>
    <w:p w14:paraId="31F4837B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};</w:t>
      </w:r>
    </w:p>
    <w:p w14:paraId="0C64CE11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242277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user4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</w:p>
    <w:p w14:paraId="0EF19A9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{</w:t>
      </w:r>
    </w:p>
    <w:p w14:paraId="65C349F9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"Катерина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Катренко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",</w:t>
      </w:r>
    </w:p>
    <w:p w14:paraId="0FF9B02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"katya@example.com",</w:t>
      </w:r>
    </w:p>
    <w:p w14:paraId="78E666DB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PasswordHash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"123123",</w:t>
      </w:r>
    </w:p>
    <w:p w14:paraId="3A04D858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"Employer",</w:t>
      </w:r>
    </w:p>
    <w:p w14:paraId="66EC7A5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CreatedAt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DateTime.UtcNow</w:t>
      </w:r>
      <w:proofErr w:type="spellEnd"/>
    </w:p>
    <w:p w14:paraId="191D40CE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};</w:t>
      </w:r>
    </w:p>
    <w:p w14:paraId="124BEE57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603285F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context.Users.AddRange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(user1, user2, user3, user4);</w:t>
      </w:r>
    </w:p>
    <w:p w14:paraId="423070CB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context.SaveChanges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576402FF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}</w:t>
      </w:r>
    </w:p>
    <w:p w14:paraId="32D3D604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03C62814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63FC4BD3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4AFCB03B" w14:textId="77777777" w:rsidR="00DF07C6" w:rsidRPr="00AF0A59" w:rsidRDefault="00DF07C6" w:rsidP="00B625BC">
      <w:pPr>
        <w:spacing w:after="0" w:line="360" w:lineRule="auto"/>
        <w:ind w:firstLine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8C526C2" w14:textId="38834785" w:rsidR="00C756A9" w:rsidRPr="00AF0A59" w:rsidRDefault="00C756A9" w:rsidP="00C756A9">
      <w:pPr>
        <w:spacing w:after="0" w:line="360" w:lineRule="auto"/>
        <w:ind w:firstLine="567"/>
        <w:rPr>
          <w:rFonts w:ascii="Times New Roman" w:hAnsi="Times New Roman"/>
          <w:sz w:val="28"/>
          <w:szCs w:val="28"/>
          <w:u w:val="single"/>
        </w:rPr>
      </w:pPr>
      <w:r w:rsidRPr="000E13B8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Progtam</w:t>
      </w:r>
      <w:proofErr w:type="spellEnd"/>
      <w:r w:rsidRPr="00AF0A59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  <w:lang w:val="en-US"/>
        </w:rPr>
        <w:t>cs</w:t>
      </w:r>
      <w:r w:rsidRPr="00AF0A59">
        <w:rPr>
          <w:rFonts w:ascii="Times New Roman" w:hAnsi="Times New Roman"/>
          <w:sz w:val="28"/>
          <w:szCs w:val="28"/>
          <w:u w:val="single"/>
        </w:rPr>
        <w:t xml:space="preserve"> (</w:t>
      </w:r>
      <w:r>
        <w:rPr>
          <w:rFonts w:ascii="Times New Roman" w:hAnsi="Times New Roman"/>
          <w:sz w:val="28"/>
          <w:szCs w:val="28"/>
          <w:u w:val="single"/>
        </w:rPr>
        <w:t>після всіх модифікацій</w:t>
      </w:r>
      <w:r w:rsidRPr="00AF0A59">
        <w:rPr>
          <w:rFonts w:ascii="Times New Roman" w:hAnsi="Times New Roman"/>
          <w:sz w:val="28"/>
          <w:szCs w:val="28"/>
          <w:u w:val="single"/>
        </w:rPr>
        <w:t>)</w:t>
      </w:r>
      <w:r>
        <w:rPr>
          <w:rFonts w:ascii="Times New Roman" w:hAnsi="Times New Roman"/>
          <w:sz w:val="28"/>
          <w:szCs w:val="28"/>
          <w:u w:val="single"/>
        </w:rPr>
        <w:t>)</w:t>
      </w:r>
      <w:r w:rsidRPr="00AF0A59">
        <w:rPr>
          <w:rFonts w:ascii="Times New Roman" w:hAnsi="Times New Roman"/>
          <w:sz w:val="28"/>
          <w:szCs w:val="28"/>
          <w:u w:val="single"/>
        </w:rPr>
        <w:t>:</w:t>
      </w:r>
    </w:p>
    <w:p w14:paraId="0C2A847A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628FC9C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Microsoft.EntityFrameworkCore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7D6FC0AA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System.Reflection.Metadata.Ecma335;</w:t>
      </w:r>
    </w:p>
    <w:p w14:paraId="433F2B59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96EDD41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</w:t>
      </w:r>
      <w:proofErr w:type="spellEnd"/>
    </w:p>
    <w:p w14:paraId="5D2B0457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565275D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class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Program</w:t>
      </w:r>
      <w:proofErr w:type="spellEnd"/>
    </w:p>
    <w:p w14:paraId="34808D95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42C44EFE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static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void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Main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[]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args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00173327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15122095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builder =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WebApplication.CreateBuilder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args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7378BD8F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A0CFEBE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//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Add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services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container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.</w:t>
      </w:r>
    </w:p>
    <w:p w14:paraId="5F95A719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builder.Services.AddControllersWithViews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0B384F77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A4D327E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builder.Services.AddDbContext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&gt;(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opts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=&gt; {</w:t>
      </w:r>
    </w:p>
    <w:p w14:paraId="4E96D055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opts.UseSqlServer(builder.Configuration["ConnectionStrings:JobPortalConnection"]);</w:t>
      </w:r>
    </w:p>
    <w:p w14:paraId="0AC32E7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});</w:t>
      </w:r>
    </w:p>
    <w:p w14:paraId="7CD94531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6406615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builder.Services.AddScoped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IPortalRepository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, EFPortalRepository&gt;();</w:t>
      </w:r>
    </w:p>
    <w:p w14:paraId="5F990214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BF199ED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app = builder.Build();</w:t>
      </w:r>
    </w:p>
    <w:p w14:paraId="4EAAD8B6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E186069" w14:textId="3EE71298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...</w:t>
      </w:r>
    </w:p>
    <w:p w14:paraId="68378EDC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6706B49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app.UseHttpsRedirection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11D08F70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app.UseStaticFiles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091B6CD8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C2B53EF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app.UseRouting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2540043E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3EF8149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app.UseAuthorization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363FA14A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21B7092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app.MapControllerRoute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</w:p>
    <w:p w14:paraId="31BA5EF7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: "default",</w:t>
      </w:r>
    </w:p>
    <w:p w14:paraId="55D9FFF9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pattern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: "{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controller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}/{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action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}/{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?}");</w:t>
      </w:r>
    </w:p>
    <w:p w14:paraId="273DCFEC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95E49C2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SeedData.EnsurePopulated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014053B9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BD8952F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app.Run</w:t>
      </w:r>
      <w:proofErr w:type="spellEnd"/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5EDFEFA9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4FFA0597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45B55642" w14:textId="77777777" w:rsidR="00C756A9" w:rsidRPr="00C756A9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756A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5E6C9CE8" w14:textId="1F5B958E" w:rsidR="00C756A9" w:rsidRPr="00071DF1" w:rsidRDefault="00C756A9" w:rsidP="00C756A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D61F99C" w14:textId="77777777" w:rsidR="00A054FC" w:rsidRPr="00A054FC" w:rsidRDefault="00A054FC" w:rsidP="00A054FC">
      <w:pPr>
        <w:spacing w:after="0" w:line="360" w:lineRule="auto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A054FC">
        <w:rPr>
          <w:rFonts w:ascii="Times New Roman" w:hAnsi="Times New Roman"/>
          <w:b/>
          <w:bCs/>
          <w:sz w:val="28"/>
          <w:szCs w:val="28"/>
        </w:rPr>
        <w:t>Завдання 3.</w:t>
      </w:r>
      <w:r w:rsidRPr="00A054FC">
        <w:rPr>
          <w:rFonts w:ascii="Times New Roman" w:hAnsi="Times New Roman"/>
          <w:sz w:val="28"/>
          <w:szCs w:val="28"/>
        </w:rPr>
        <w:t xml:space="preserve"> Виведення даних на сторінці</w:t>
      </w:r>
    </w:p>
    <w:p w14:paraId="72B1AA6A" w14:textId="77777777" w:rsidR="00A054FC" w:rsidRPr="00A054FC" w:rsidRDefault="00A054FC" w:rsidP="00A054FC">
      <w:pPr>
        <w:spacing w:after="0" w:line="360" w:lineRule="auto"/>
        <w:ind w:firstLine="567"/>
        <w:rPr>
          <w:rFonts w:ascii="Times New Roman" w:hAnsi="Times New Roman"/>
          <w:sz w:val="28"/>
          <w:szCs w:val="28"/>
        </w:rPr>
      </w:pPr>
      <w:r w:rsidRPr="00A054FC">
        <w:rPr>
          <w:rFonts w:ascii="Times New Roman" w:hAnsi="Times New Roman"/>
          <w:sz w:val="28"/>
          <w:szCs w:val="28"/>
        </w:rPr>
        <w:t>Змініть контролер представлення для виведення даних з БД.</w:t>
      </w:r>
    </w:p>
    <w:p w14:paraId="7AAE017D" w14:textId="71C9A2F9" w:rsidR="00C756A9" w:rsidRPr="00A054FC" w:rsidRDefault="00A054FC" w:rsidP="00B625BC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ru-RU"/>
        </w:rPr>
      </w:pPr>
      <w:r w:rsidRPr="00A054FC">
        <w:rPr>
          <w:rFonts w:ascii="Times New Roman" w:hAnsi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JobPortal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це виглядатиме наступним чином:</w:t>
      </w:r>
    </w:p>
    <w:p w14:paraId="1671A307" w14:textId="5635659C" w:rsidR="00A054FC" w:rsidRPr="00A054FC" w:rsidRDefault="00A054FC" w:rsidP="00A054FC">
      <w:pPr>
        <w:spacing w:after="0" w:line="360" w:lineRule="auto"/>
        <w:ind w:firstLine="567"/>
        <w:rPr>
          <w:rFonts w:ascii="Times New Roman" w:hAnsi="Times New Roman"/>
          <w:sz w:val="28"/>
          <w:szCs w:val="28"/>
          <w:u w:val="single"/>
          <w:lang w:val="en-US"/>
        </w:rPr>
      </w:pPr>
      <w:r w:rsidRPr="000E13B8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HomeController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)</w:t>
      </w:r>
      <w:r w:rsidRPr="00A054FC">
        <w:rPr>
          <w:rFonts w:ascii="Times New Roman" w:hAnsi="Times New Roman"/>
          <w:sz w:val="28"/>
          <w:szCs w:val="28"/>
          <w:u w:val="single"/>
          <w:lang w:val="en-US"/>
        </w:rPr>
        <w:t>:</w:t>
      </w:r>
    </w:p>
    <w:p w14:paraId="5D6919B5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Microsoft.AspNetCore.Mvc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40C10B1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7DE92B44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52DCF27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JobPortal.Controllers</w:t>
      </w:r>
      <w:proofErr w:type="spellEnd"/>
    </w:p>
    <w:p w14:paraId="79710A51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00A5CF13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HomeController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: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Controller</w:t>
      </w:r>
      <w:proofErr w:type="spellEnd"/>
    </w:p>
    <w:p w14:paraId="7405B2F0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19AE9362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private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readonly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_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958CEB9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EFF6AEB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HomeController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67B59FCC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3DC03A90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_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12937DE8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3F51EDB8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5198DC6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0060CE48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1CD66278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users = _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context.Users.ToList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678C65EB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102EC5CF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6D675D14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316AC206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026EB2CE" w14:textId="77777777" w:rsidR="00A054FC" w:rsidRDefault="00A054FC" w:rsidP="00B625BC">
      <w:pPr>
        <w:spacing w:after="0" w:line="360" w:lineRule="auto"/>
        <w:ind w:firstLine="567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</w:p>
    <w:p w14:paraId="7F709EE5" w14:textId="4C826EF9" w:rsidR="00A054FC" w:rsidRPr="00A054FC" w:rsidRDefault="00A054FC" w:rsidP="00A054FC">
      <w:pPr>
        <w:spacing w:after="0" w:line="360" w:lineRule="auto"/>
        <w:ind w:firstLine="567"/>
        <w:rPr>
          <w:rFonts w:ascii="Times New Roman" w:hAnsi="Times New Roman"/>
          <w:sz w:val="28"/>
          <w:szCs w:val="28"/>
          <w:u w:val="single"/>
          <w:lang w:val="en-US"/>
        </w:rPr>
      </w:pPr>
      <w:r w:rsidRPr="000E13B8"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(</w:t>
      </w:r>
      <w:proofErr w:type="spellStart"/>
      <w:r w:rsidRPr="00A054FC">
        <w:rPr>
          <w:rFonts w:ascii="Times New Roman" w:hAnsi="Times New Roman"/>
          <w:sz w:val="28"/>
          <w:szCs w:val="28"/>
          <w:u w:val="single"/>
        </w:rPr>
        <w:t>Views</w:t>
      </w:r>
      <w:proofErr w:type="spellEnd"/>
      <w:r w:rsidRPr="00A054FC">
        <w:rPr>
          <w:rFonts w:ascii="Times New Roman" w:hAnsi="Times New Roman"/>
          <w:sz w:val="28"/>
          <w:szCs w:val="28"/>
          <w:u w:val="single"/>
        </w:rPr>
        <w:t>/</w:t>
      </w:r>
      <w:proofErr w:type="spellStart"/>
      <w:r w:rsidRPr="00A054FC">
        <w:rPr>
          <w:rFonts w:ascii="Times New Roman" w:hAnsi="Times New Roman"/>
          <w:sz w:val="28"/>
          <w:szCs w:val="28"/>
          <w:u w:val="single"/>
        </w:rPr>
        <w:t>Home</w:t>
      </w:r>
      <w:proofErr w:type="spellEnd"/>
      <w:r w:rsidRPr="00A054FC">
        <w:rPr>
          <w:rFonts w:ascii="Times New Roman" w:hAnsi="Times New Roman"/>
          <w:sz w:val="28"/>
          <w:szCs w:val="28"/>
          <w:u w:val="single"/>
        </w:rPr>
        <w:t>/</w:t>
      </w:r>
      <w:proofErr w:type="spellStart"/>
      <w:r w:rsidRPr="00A054FC">
        <w:rPr>
          <w:rFonts w:ascii="Times New Roman" w:hAnsi="Times New Roman"/>
          <w:sz w:val="28"/>
          <w:szCs w:val="28"/>
          <w:u w:val="single"/>
        </w:rPr>
        <w:t>Index.cshtml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)</w:t>
      </w:r>
      <w:r w:rsidRPr="00A054FC">
        <w:rPr>
          <w:rFonts w:ascii="Times New Roman" w:hAnsi="Times New Roman"/>
          <w:sz w:val="28"/>
          <w:szCs w:val="28"/>
          <w:u w:val="single"/>
          <w:lang w:val="en-US"/>
        </w:rPr>
        <w:t>:</w:t>
      </w:r>
    </w:p>
    <w:p w14:paraId="3AB7CF96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@{</w:t>
      </w:r>
    </w:p>
    <w:p w14:paraId="38A37CC4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"] = "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";</w:t>
      </w:r>
    </w:p>
    <w:p w14:paraId="72F64BC8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6DC63D07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9201BAB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@model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IEnumerable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JobPortal.Models.User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FD25F24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498B0C3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&lt;h2&gt;Список користувачів&lt;/h2&gt;</w:t>
      </w:r>
    </w:p>
    <w:p w14:paraId="40C1E3A9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947946C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table-striped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7A15DEC1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thead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40F850E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2703623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&gt;Ім’я&lt;/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5D9C491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E56BF12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&gt;Роль&lt;/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0ED11EB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&gt;Дата створення&lt;/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1D5524C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FC2CCA1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thead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F311DFA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tbody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A57B000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@foreach (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??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Enumerable.Empty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JobPortal.Models.User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&gt;())</w:t>
      </w:r>
    </w:p>
    <w:p w14:paraId="5107C1F9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31A93C5C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47D532A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&gt;@user.FullName&lt;/td&gt;</w:t>
      </w:r>
    </w:p>
    <w:p w14:paraId="16EC3F83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&gt;@user.Email&lt;/td&gt;</w:t>
      </w:r>
    </w:p>
    <w:p w14:paraId="004D427C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&gt;@user.Role&lt;/td&gt;</w:t>
      </w:r>
    </w:p>
    <w:p w14:paraId="2EFC43DF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&gt;@user.CreatedAt.ToLocalTime().ToString("dd.MM.yyyy 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HH:mm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")&lt;/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EC49E07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&lt;/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7EF3680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2F0AC30A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tbody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AE917E5" w14:textId="77777777" w:rsidR="00A054FC" w:rsidRPr="00A054FC" w:rsidRDefault="00A054FC" w:rsidP="00A054FC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A054FC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D073E0C" w14:textId="77777777" w:rsidR="00A054FC" w:rsidRPr="00AF0A59" w:rsidRDefault="00A054FC" w:rsidP="00A054FC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ru-RU"/>
        </w:rPr>
      </w:pPr>
    </w:p>
    <w:p w14:paraId="1B276A59" w14:textId="14352187" w:rsidR="00A054FC" w:rsidRPr="00A054FC" w:rsidRDefault="00A054FC" w:rsidP="00B625BC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ru-RU"/>
        </w:rPr>
      </w:pPr>
      <w:r w:rsidRPr="00A054FC">
        <w:rPr>
          <w:rFonts w:ascii="Times New Roman" w:hAnsi="Times New Roman"/>
          <w:sz w:val="28"/>
          <w:szCs w:val="28"/>
        </w:rPr>
        <w:t xml:space="preserve">Після запуску проекту отримаємо результат зображений на рисунку </w:t>
      </w:r>
      <w:r w:rsidRPr="00A054FC">
        <w:rPr>
          <w:rFonts w:ascii="Times New Roman" w:hAnsi="Times New Roman"/>
          <w:sz w:val="28"/>
          <w:szCs w:val="28"/>
          <w:lang w:val="ru-RU"/>
        </w:rPr>
        <w:t>3</w:t>
      </w:r>
      <w:r w:rsidRPr="00A054FC">
        <w:rPr>
          <w:rFonts w:ascii="Times New Roman" w:hAnsi="Times New Roman"/>
          <w:sz w:val="28"/>
          <w:szCs w:val="28"/>
        </w:rPr>
        <w:t>.1.</w:t>
      </w:r>
    </w:p>
    <w:p w14:paraId="5D40F9E6" w14:textId="458FEA13" w:rsidR="00A054FC" w:rsidRDefault="00A054FC" w:rsidP="00A054FC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 w:rsidRPr="00A054FC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D13A1DC" wp14:editId="26D2580C">
            <wp:extent cx="4829175" cy="2220612"/>
            <wp:effectExtent l="0" t="0" r="0" b="8255"/>
            <wp:docPr id="1798612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12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3954" cy="222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FE58" w14:textId="324DE9E3" w:rsidR="00A054FC" w:rsidRDefault="00A054FC" w:rsidP="00A054FC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3.1. Результат виведення даних на сторінці</w:t>
      </w:r>
    </w:p>
    <w:p w14:paraId="267EC941" w14:textId="77777777" w:rsidR="00A054FC" w:rsidRPr="00A054FC" w:rsidRDefault="00A054FC" w:rsidP="00A054FC">
      <w:pPr>
        <w:spacing w:after="0" w:line="360" w:lineRule="auto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A054FC">
        <w:rPr>
          <w:rFonts w:ascii="Times New Roman" w:hAnsi="Times New Roman"/>
          <w:b/>
          <w:bCs/>
          <w:sz w:val="28"/>
          <w:szCs w:val="28"/>
        </w:rPr>
        <w:t>Завдання 4.</w:t>
      </w:r>
      <w:r w:rsidRPr="00A054FC">
        <w:rPr>
          <w:rFonts w:ascii="Times New Roman" w:hAnsi="Times New Roman"/>
          <w:sz w:val="28"/>
          <w:szCs w:val="28"/>
        </w:rPr>
        <w:t xml:space="preserve"> Реалізуйте посторінковий вивід записів.</w:t>
      </w:r>
    </w:p>
    <w:p w14:paraId="68FB8E97" w14:textId="77777777" w:rsidR="00A054FC" w:rsidRPr="00A054FC" w:rsidRDefault="00A054FC" w:rsidP="00A054FC">
      <w:pPr>
        <w:numPr>
          <w:ilvl w:val="0"/>
          <w:numId w:val="89"/>
        </w:numPr>
        <w:tabs>
          <w:tab w:val="clear" w:pos="720"/>
        </w:tabs>
        <w:spacing w:after="0" w:line="360" w:lineRule="auto"/>
        <w:ind w:left="993"/>
        <w:rPr>
          <w:rFonts w:ascii="Times New Roman" w:hAnsi="Times New Roman"/>
          <w:sz w:val="28"/>
          <w:szCs w:val="28"/>
        </w:rPr>
      </w:pPr>
      <w:r w:rsidRPr="00A054FC">
        <w:rPr>
          <w:rFonts w:ascii="Times New Roman" w:hAnsi="Times New Roman"/>
          <w:sz w:val="28"/>
          <w:szCs w:val="28"/>
        </w:rPr>
        <w:t xml:space="preserve">У папці </w:t>
      </w:r>
      <w:proofErr w:type="spellStart"/>
      <w:r w:rsidRPr="00A054FC">
        <w:rPr>
          <w:rFonts w:ascii="Times New Roman" w:hAnsi="Times New Roman"/>
          <w:sz w:val="28"/>
          <w:szCs w:val="28"/>
        </w:rPr>
        <w:t>Models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створіть </w:t>
      </w:r>
      <w:proofErr w:type="spellStart"/>
      <w:r w:rsidRPr="00A054FC">
        <w:rPr>
          <w:rFonts w:ascii="Times New Roman" w:hAnsi="Times New Roman"/>
          <w:sz w:val="28"/>
          <w:szCs w:val="28"/>
        </w:rPr>
        <w:t>підпапку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054FC">
        <w:rPr>
          <w:rFonts w:ascii="Times New Roman" w:hAnsi="Times New Roman"/>
          <w:sz w:val="28"/>
          <w:szCs w:val="28"/>
        </w:rPr>
        <w:t>ViewModels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054FC">
        <w:rPr>
          <w:rFonts w:ascii="Times New Roman" w:hAnsi="Times New Roman"/>
          <w:sz w:val="28"/>
          <w:szCs w:val="28"/>
        </w:rPr>
        <w:t>View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054FC">
        <w:rPr>
          <w:rFonts w:ascii="Times New Roman" w:hAnsi="Times New Roman"/>
          <w:sz w:val="28"/>
          <w:szCs w:val="28"/>
        </w:rPr>
        <w:t>Model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– це сутність, створена спеціально для передачі даних між контролером та представленням, яка створюється під час роботи додатку і не зберігається в БД. </w:t>
      </w:r>
    </w:p>
    <w:p w14:paraId="159A17BE" w14:textId="77777777" w:rsidR="00A054FC" w:rsidRPr="00936104" w:rsidRDefault="00A054FC" w:rsidP="00A054FC">
      <w:pPr>
        <w:numPr>
          <w:ilvl w:val="0"/>
          <w:numId w:val="89"/>
        </w:numPr>
        <w:tabs>
          <w:tab w:val="clear" w:pos="720"/>
        </w:tabs>
        <w:spacing w:after="0" w:line="360" w:lineRule="auto"/>
        <w:ind w:left="993"/>
        <w:rPr>
          <w:rFonts w:ascii="Times New Roman" w:hAnsi="Times New Roman"/>
          <w:sz w:val="28"/>
          <w:szCs w:val="28"/>
        </w:rPr>
      </w:pPr>
      <w:r w:rsidRPr="00A054FC">
        <w:rPr>
          <w:rFonts w:ascii="Times New Roman" w:hAnsi="Times New Roman"/>
          <w:sz w:val="28"/>
          <w:szCs w:val="28"/>
        </w:rPr>
        <w:t xml:space="preserve">В папці </w:t>
      </w:r>
      <w:proofErr w:type="spellStart"/>
      <w:r w:rsidRPr="00A054FC">
        <w:rPr>
          <w:rFonts w:ascii="Times New Roman" w:hAnsi="Times New Roman"/>
          <w:sz w:val="28"/>
          <w:szCs w:val="28"/>
        </w:rPr>
        <w:t>ViewModels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створіть клас </w:t>
      </w:r>
      <w:proofErr w:type="spellStart"/>
      <w:r w:rsidRPr="00A054FC">
        <w:rPr>
          <w:rFonts w:ascii="Times New Roman" w:hAnsi="Times New Roman"/>
          <w:sz w:val="28"/>
          <w:szCs w:val="28"/>
        </w:rPr>
        <w:t>PagingInfo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для збереження даних про </w:t>
      </w:r>
      <w:proofErr w:type="spellStart"/>
      <w:r w:rsidRPr="00A054FC">
        <w:rPr>
          <w:rFonts w:ascii="Times New Roman" w:hAnsi="Times New Roman"/>
          <w:sz w:val="28"/>
          <w:szCs w:val="28"/>
        </w:rPr>
        <w:t>пейджинг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(кількість записів на сторінці, загальна кількість записів, кількість сторінок тощо).</w:t>
      </w:r>
    </w:p>
    <w:p w14:paraId="13FEB0D2" w14:textId="56984164" w:rsidR="00936104" w:rsidRPr="00936104" w:rsidRDefault="00936104" w:rsidP="00936104">
      <w:pPr>
        <w:spacing w:after="0" w:line="360" w:lineRule="auto"/>
        <w:ind w:left="993"/>
        <w:rPr>
          <w:rFonts w:ascii="Times New Roman" w:hAnsi="Times New Roman"/>
          <w:sz w:val="28"/>
          <w:szCs w:val="28"/>
          <w:u w:val="single"/>
        </w:rPr>
      </w:pPr>
      <w:r w:rsidRPr="00936104">
        <w:rPr>
          <w:rFonts w:ascii="Times New Roman" w:hAnsi="Times New Roman"/>
          <w:sz w:val="28"/>
          <w:szCs w:val="28"/>
          <w:u w:val="single"/>
        </w:rPr>
        <w:t>Лістинг:</w:t>
      </w:r>
    </w:p>
    <w:p w14:paraId="25DA14E1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JobPortal.Views.ViewModels</w:t>
      </w:r>
      <w:proofErr w:type="spellEnd"/>
    </w:p>
    <w:p w14:paraId="3A5FC3E5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06EAFEF6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class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</w:p>
    <w:p w14:paraId="0043E3E2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478A17A3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TotalItems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set; } </w:t>
      </w:r>
    </w:p>
    <w:p w14:paraId="17B9AD72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ItemsPerPage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set; }        </w:t>
      </w:r>
    </w:p>
    <w:p w14:paraId="493FBF7C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CurrentPage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set; }         </w:t>
      </w:r>
    </w:p>
    <w:p w14:paraId="2DA1E66B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7115FB4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int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TotalPages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=&gt;</w:t>
      </w:r>
    </w:p>
    <w:p w14:paraId="30914526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(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Math.Ceiling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((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decimal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TotalItems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/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ItemsPerPage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0168497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}</w:t>
      </w:r>
    </w:p>
    <w:p w14:paraId="7B1A232D" w14:textId="37E5AB3B" w:rsid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31E21E54" w14:textId="77777777" w:rsidR="00936104" w:rsidRPr="00A054FC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38D822E" w14:textId="77777777" w:rsidR="00A054FC" w:rsidRDefault="00A054FC" w:rsidP="00A054FC">
      <w:pPr>
        <w:numPr>
          <w:ilvl w:val="0"/>
          <w:numId w:val="89"/>
        </w:numPr>
        <w:tabs>
          <w:tab w:val="clear" w:pos="720"/>
        </w:tabs>
        <w:spacing w:after="0" w:line="360" w:lineRule="auto"/>
        <w:ind w:left="993"/>
        <w:rPr>
          <w:rFonts w:ascii="Times New Roman" w:hAnsi="Times New Roman"/>
          <w:sz w:val="28"/>
          <w:szCs w:val="28"/>
        </w:rPr>
      </w:pPr>
      <w:r w:rsidRPr="00A054FC">
        <w:rPr>
          <w:rFonts w:ascii="Times New Roman" w:hAnsi="Times New Roman"/>
          <w:sz w:val="28"/>
          <w:szCs w:val="28"/>
        </w:rPr>
        <w:t xml:space="preserve">В папці </w:t>
      </w:r>
      <w:proofErr w:type="spellStart"/>
      <w:r w:rsidRPr="00A054FC">
        <w:rPr>
          <w:rFonts w:ascii="Times New Roman" w:hAnsi="Times New Roman"/>
          <w:sz w:val="28"/>
          <w:szCs w:val="28"/>
        </w:rPr>
        <w:t>ViewModels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створіть </w:t>
      </w:r>
      <w:proofErr w:type="spellStart"/>
      <w:r w:rsidRPr="00A054FC">
        <w:rPr>
          <w:rFonts w:ascii="Times New Roman" w:hAnsi="Times New Roman"/>
          <w:sz w:val="28"/>
          <w:szCs w:val="28"/>
        </w:rPr>
        <w:t>View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054FC">
        <w:rPr>
          <w:rFonts w:ascii="Times New Roman" w:hAnsi="Times New Roman"/>
          <w:sz w:val="28"/>
          <w:szCs w:val="28"/>
        </w:rPr>
        <w:t>Model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для посторінкового відображення списку сутностей. Вона повинна включати в собі колекцію сутностей та інформацію про </w:t>
      </w:r>
      <w:proofErr w:type="spellStart"/>
      <w:r w:rsidRPr="00A054FC">
        <w:rPr>
          <w:rFonts w:ascii="Times New Roman" w:hAnsi="Times New Roman"/>
          <w:sz w:val="28"/>
          <w:szCs w:val="28"/>
        </w:rPr>
        <w:t>пейджинг</w:t>
      </w:r>
      <w:proofErr w:type="spellEnd"/>
      <w:r w:rsidRPr="00A054FC">
        <w:rPr>
          <w:rFonts w:ascii="Times New Roman" w:hAnsi="Times New Roman"/>
          <w:sz w:val="28"/>
          <w:szCs w:val="28"/>
        </w:rPr>
        <w:t>.</w:t>
      </w:r>
    </w:p>
    <w:p w14:paraId="32E1E9B0" w14:textId="24544E13" w:rsidR="00936104" w:rsidRPr="00936104" w:rsidRDefault="00936104" w:rsidP="00936104">
      <w:pPr>
        <w:spacing w:after="0" w:line="360" w:lineRule="auto"/>
        <w:ind w:left="993"/>
        <w:rPr>
          <w:rFonts w:ascii="Times New Roman" w:hAnsi="Times New Roman"/>
          <w:sz w:val="28"/>
          <w:szCs w:val="28"/>
          <w:u w:val="single"/>
        </w:rPr>
      </w:pPr>
      <w:r w:rsidRPr="00936104">
        <w:rPr>
          <w:rFonts w:ascii="Times New Roman" w:hAnsi="Times New Roman"/>
          <w:sz w:val="28"/>
          <w:szCs w:val="28"/>
          <w:u w:val="single"/>
        </w:rPr>
        <w:t>Лістинг:</w:t>
      </w:r>
    </w:p>
    <w:p w14:paraId="30CF4CA1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JobPortal.Views.ViewModels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1BBB7F67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System.Collections.Generic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31364C5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A0D7E95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JobPortal.Models.ViewModels</w:t>
      </w:r>
      <w:proofErr w:type="spellEnd"/>
    </w:p>
    <w:p w14:paraId="12BDE9A2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1AB8AB9E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class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UsersListViewModel</w:t>
      </w:r>
      <w:proofErr w:type="spellEnd"/>
    </w:p>
    <w:p w14:paraId="399C95FB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47327FE5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IEnumerable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Enumerable.Empty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&gt;();</w:t>
      </w:r>
    </w:p>
    <w:p w14:paraId="7761597E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6CB326CA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35C903F8" w14:textId="07FBB38D" w:rsid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233416BB" w14:textId="77777777" w:rsidR="00936104" w:rsidRPr="00A054FC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6C7F45A" w14:textId="77777777" w:rsidR="00A054FC" w:rsidRDefault="00A054FC" w:rsidP="00A054FC">
      <w:pPr>
        <w:numPr>
          <w:ilvl w:val="0"/>
          <w:numId w:val="89"/>
        </w:numPr>
        <w:tabs>
          <w:tab w:val="clear" w:pos="720"/>
        </w:tabs>
        <w:spacing w:after="0" w:line="360" w:lineRule="auto"/>
        <w:ind w:left="993"/>
        <w:rPr>
          <w:rFonts w:ascii="Times New Roman" w:hAnsi="Times New Roman"/>
          <w:sz w:val="28"/>
          <w:szCs w:val="28"/>
        </w:rPr>
      </w:pPr>
      <w:r w:rsidRPr="00A054FC">
        <w:rPr>
          <w:rFonts w:ascii="Times New Roman" w:hAnsi="Times New Roman"/>
          <w:sz w:val="28"/>
          <w:szCs w:val="28"/>
        </w:rPr>
        <w:t xml:space="preserve">Додайте підтримку </w:t>
      </w:r>
      <w:proofErr w:type="spellStart"/>
      <w:r w:rsidRPr="00A054FC">
        <w:rPr>
          <w:rFonts w:ascii="Times New Roman" w:hAnsi="Times New Roman"/>
          <w:sz w:val="28"/>
          <w:szCs w:val="28"/>
        </w:rPr>
        <w:t>пейджингу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в контролер. Для цього змініть метод </w:t>
      </w:r>
      <w:proofErr w:type="spellStart"/>
      <w:r w:rsidRPr="00A054FC">
        <w:rPr>
          <w:rFonts w:ascii="Times New Roman" w:hAnsi="Times New Roman"/>
          <w:sz w:val="28"/>
          <w:szCs w:val="28"/>
        </w:rPr>
        <w:t>Index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таким чином, щоб він приймав номер поточної сторінку та реалізуйте в ньому запит до БД для отримання елементів саме для цієї сторінки. У представлення </w:t>
      </w:r>
      <w:proofErr w:type="spellStart"/>
      <w:r w:rsidRPr="00A054FC">
        <w:rPr>
          <w:rFonts w:ascii="Times New Roman" w:hAnsi="Times New Roman"/>
          <w:sz w:val="28"/>
          <w:szCs w:val="28"/>
        </w:rPr>
        <w:t>передавайте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екземпляр створеної </w:t>
      </w:r>
      <w:proofErr w:type="spellStart"/>
      <w:r w:rsidRPr="00A054FC">
        <w:rPr>
          <w:rFonts w:ascii="Times New Roman" w:hAnsi="Times New Roman"/>
          <w:sz w:val="28"/>
          <w:szCs w:val="28"/>
        </w:rPr>
        <w:t>View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054FC">
        <w:rPr>
          <w:rFonts w:ascii="Times New Roman" w:hAnsi="Times New Roman"/>
          <w:sz w:val="28"/>
          <w:szCs w:val="28"/>
        </w:rPr>
        <w:t>Model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на кроці номер 3.</w:t>
      </w:r>
    </w:p>
    <w:p w14:paraId="0BD38B85" w14:textId="667EFBDC" w:rsidR="00936104" w:rsidRPr="00936104" w:rsidRDefault="00936104" w:rsidP="00936104">
      <w:pPr>
        <w:spacing w:after="0" w:line="360" w:lineRule="auto"/>
        <w:ind w:left="993"/>
        <w:rPr>
          <w:rFonts w:ascii="Times New Roman" w:hAnsi="Times New Roman"/>
          <w:sz w:val="28"/>
          <w:szCs w:val="28"/>
          <w:u w:val="single"/>
        </w:rPr>
      </w:pPr>
      <w:r w:rsidRPr="00936104">
        <w:rPr>
          <w:rFonts w:ascii="Times New Roman" w:hAnsi="Times New Roman"/>
          <w:sz w:val="28"/>
          <w:szCs w:val="28"/>
          <w:u w:val="single"/>
        </w:rPr>
        <w:t>Лістинг:</w:t>
      </w:r>
    </w:p>
    <w:p w14:paraId="387EDCA7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Microsoft.AspNetCore.Mvc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75E3B62D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3BD0CF70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JobPortal.Models.ViewModels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4B2D587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JobPortal.Views.ViewModels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6BB66DB6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09BDEDF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JobPortal.Controllers</w:t>
      </w:r>
      <w:proofErr w:type="spellEnd"/>
    </w:p>
    <w:p w14:paraId="06C1DF51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56A0D2C8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HomeController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: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Controller</w:t>
      </w:r>
      <w:proofErr w:type="spellEnd"/>
    </w:p>
    <w:p w14:paraId="72C330DF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4536E2A2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private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readonly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_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65A131FF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private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const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PageSize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3; // кількість користувачів на сторінці</w:t>
      </w:r>
    </w:p>
    <w:p w14:paraId="7407F8F9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0E75387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HomeController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PortalDbContext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757C519C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3D53B958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_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4FFA3F8E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4E651B94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7DFD350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1)</w:t>
      </w:r>
    </w:p>
    <w:p w14:paraId="00BA4FAD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068F4863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usersQuery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context.Users.OrderBy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(u =&gt;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u.Id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41D8BBB5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2A5E781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UsersListViewModel</w:t>
      </w:r>
      <w:proofErr w:type="spellEnd"/>
    </w:p>
    <w:p w14:paraId="21AF04CD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{</w:t>
      </w:r>
    </w:p>
    <w:p w14:paraId="5257E425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usersQuery</w:t>
      </w:r>
    </w:p>
    <w:p w14:paraId="10D837B6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.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Skip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((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- 1) *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PageSize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51DDF38B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.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Take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PageSize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4AD4FEB3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.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ToList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(),</w:t>
      </w:r>
    </w:p>
    <w:p w14:paraId="683C05BF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1B55FBA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new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PagingInfo</w:t>
      </w:r>
      <w:proofErr w:type="spellEnd"/>
    </w:p>
    <w:p w14:paraId="06265FA1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{</w:t>
      </w:r>
    </w:p>
    <w:p w14:paraId="092F5D09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CurrentPage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page,</w:t>
      </w:r>
    </w:p>
    <w:p w14:paraId="7910E8EC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ItemsPerPage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PageSize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,</w:t>
      </w:r>
    </w:p>
    <w:p w14:paraId="18C4B0F4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TotalItems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usersQuery.Count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4CC546FF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}</w:t>
      </w:r>
    </w:p>
    <w:p w14:paraId="474193FB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};</w:t>
      </w:r>
    </w:p>
    <w:p w14:paraId="39D6DAE0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297A34A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0E5FEE2E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11411935" w14:textId="77777777" w:rsidR="00936104" w:rsidRP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492FA3F9" w14:textId="088436E8" w:rsidR="00936104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936104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1AF299D8" w14:textId="77777777" w:rsidR="00936104" w:rsidRPr="00A054FC" w:rsidRDefault="00936104" w:rsidP="00936104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FF61222" w14:textId="77777777" w:rsidR="00A054FC" w:rsidRDefault="00A054FC" w:rsidP="00A054FC">
      <w:pPr>
        <w:numPr>
          <w:ilvl w:val="0"/>
          <w:numId w:val="89"/>
        </w:numPr>
        <w:tabs>
          <w:tab w:val="clear" w:pos="720"/>
        </w:tabs>
        <w:spacing w:after="0" w:line="360" w:lineRule="auto"/>
        <w:ind w:left="993"/>
        <w:rPr>
          <w:rFonts w:ascii="Times New Roman" w:hAnsi="Times New Roman"/>
          <w:sz w:val="28"/>
          <w:szCs w:val="28"/>
        </w:rPr>
      </w:pPr>
      <w:r w:rsidRPr="00A054FC">
        <w:rPr>
          <w:rFonts w:ascii="Times New Roman" w:hAnsi="Times New Roman"/>
          <w:sz w:val="28"/>
          <w:szCs w:val="28"/>
        </w:rPr>
        <w:t xml:space="preserve">Адаптуйте представлення для відображення списку продуктів з </w:t>
      </w:r>
      <w:proofErr w:type="spellStart"/>
      <w:r w:rsidRPr="00A054FC">
        <w:rPr>
          <w:rFonts w:ascii="Times New Roman" w:hAnsi="Times New Roman"/>
          <w:sz w:val="28"/>
          <w:szCs w:val="28"/>
        </w:rPr>
        <w:t>View</w:t>
      </w:r>
      <w:proofErr w:type="spellEnd"/>
      <w:r w:rsidRPr="00A054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054FC">
        <w:rPr>
          <w:rFonts w:ascii="Times New Roman" w:hAnsi="Times New Roman"/>
          <w:sz w:val="28"/>
          <w:szCs w:val="28"/>
        </w:rPr>
        <w:t>Model</w:t>
      </w:r>
      <w:proofErr w:type="spellEnd"/>
      <w:r w:rsidRPr="00A054FC">
        <w:rPr>
          <w:rFonts w:ascii="Times New Roman" w:hAnsi="Times New Roman"/>
          <w:sz w:val="28"/>
          <w:szCs w:val="28"/>
        </w:rPr>
        <w:t>.</w:t>
      </w:r>
    </w:p>
    <w:p w14:paraId="168817F3" w14:textId="19C25B55" w:rsidR="00936104" w:rsidRPr="00936104" w:rsidRDefault="00936104" w:rsidP="00936104">
      <w:pPr>
        <w:spacing w:after="0" w:line="360" w:lineRule="auto"/>
        <w:ind w:left="993"/>
        <w:rPr>
          <w:rFonts w:ascii="Times New Roman" w:hAnsi="Times New Roman"/>
          <w:sz w:val="28"/>
          <w:szCs w:val="28"/>
          <w:u w:val="single"/>
        </w:rPr>
      </w:pPr>
      <w:r w:rsidRPr="00936104">
        <w:rPr>
          <w:rFonts w:ascii="Times New Roman" w:hAnsi="Times New Roman"/>
          <w:sz w:val="28"/>
          <w:szCs w:val="28"/>
          <w:u w:val="single"/>
        </w:rPr>
        <w:t>Лістинг:</w:t>
      </w:r>
    </w:p>
    <w:p w14:paraId="3EA862F0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@{</w:t>
      </w:r>
    </w:p>
    <w:p w14:paraId="5CE86A47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"] = "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";</w:t>
      </w:r>
    </w:p>
    <w:p w14:paraId="5B41FE82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0DCD9D77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41EA8B6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@model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JobPortal.Models.ViewModels.UsersListViewModel</w:t>
      </w:r>
      <w:proofErr w:type="spellEnd"/>
    </w:p>
    <w:p w14:paraId="473B16B9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0E3916C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&lt;h2&gt;Список користувачів&lt;/h2&gt;</w:t>
      </w:r>
    </w:p>
    <w:p w14:paraId="754EAA62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5EB5CBF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table-striped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11520200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thead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2238216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7422F6D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&gt;Ім’я&lt;/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1225398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CEDD6BE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&gt;Роль&lt;/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B541FC6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&gt;Дата створення&lt;/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553C638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9E843A4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thead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E779045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tbody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BE6688E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@foreach (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user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Model.Users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1145DFFD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40AE9C91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5B92E3C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&gt;@user.FullName&lt;/td&gt;</w:t>
      </w:r>
    </w:p>
    <w:p w14:paraId="2C2F792F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&gt;@user.Email&lt;/td&gt;</w:t>
      </w:r>
    </w:p>
    <w:p w14:paraId="3448BB32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&gt;@user.Role&lt;/td&gt;</w:t>
      </w:r>
    </w:p>
    <w:p w14:paraId="65422CB4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&gt;@user.CreatedAt.ToLocalTime().ToString("dd.MM.yyyy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HH:mm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6B9D06E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17DDA0A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24226F73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tbody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81A62FF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754B0C6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70E5121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aria-label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navigation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5B4B377A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ul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pagination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6F9C3103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@for (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i = 1; i &lt;=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Model.PagingInfo.TotalPages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i++)</w:t>
      </w:r>
    </w:p>
    <w:p w14:paraId="56113D4B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6E69542A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&lt;li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page-item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@(i ==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Model.PagingInfo.CurrentPage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? "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active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: "")"&gt;</w:t>
      </w:r>
    </w:p>
    <w:p w14:paraId="59CEBB01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r w:rsidRPr="00CF29DE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page-link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CF29DE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CF29DE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asp-route-page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="@i"&gt;@i&lt;/</w:t>
      </w:r>
      <w:r w:rsidRPr="00CF29DE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AE8F6FE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&lt;/li&gt;</w:t>
      </w:r>
    </w:p>
    <w:p w14:paraId="0658621E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07B8C57C" w14:textId="77777777" w:rsidR="00CF29DE" w:rsidRP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ul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9051218" w14:textId="738425BF" w:rsidR="00936104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</w:t>
      </w:r>
      <w:proofErr w:type="spellEnd"/>
      <w:r w:rsidRPr="00CF29DE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105C407" w14:textId="77777777" w:rsidR="00CF29DE" w:rsidRDefault="00CF29DE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</w:p>
    <w:p w14:paraId="3EDE945D" w14:textId="77777777" w:rsidR="00B63E6B" w:rsidRPr="00B63E6B" w:rsidRDefault="00B63E6B" w:rsidP="00CF29DE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</w:p>
    <w:p w14:paraId="4E22A2DA" w14:textId="77777777" w:rsidR="00A054FC" w:rsidRPr="00A054FC" w:rsidRDefault="00A054FC" w:rsidP="00A054FC">
      <w:pPr>
        <w:numPr>
          <w:ilvl w:val="0"/>
          <w:numId w:val="89"/>
        </w:numPr>
        <w:tabs>
          <w:tab w:val="clear" w:pos="720"/>
        </w:tabs>
        <w:spacing w:after="0" w:line="360" w:lineRule="auto"/>
        <w:ind w:left="993"/>
        <w:rPr>
          <w:rFonts w:ascii="Times New Roman" w:hAnsi="Times New Roman"/>
          <w:sz w:val="28"/>
          <w:szCs w:val="28"/>
        </w:rPr>
      </w:pPr>
      <w:r w:rsidRPr="00A054FC">
        <w:rPr>
          <w:rFonts w:ascii="Times New Roman" w:hAnsi="Times New Roman"/>
          <w:sz w:val="28"/>
          <w:szCs w:val="28"/>
        </w:rPr>
        <w:lastRenderedPageBreak/>
        <w:t>Додайте на сторінку елемент для вибору поточної сторінки.</w:t>
      </w:r>
    </w:p>
    <w:p w14:paraId="15BEE222" w14:textId="1BE86FAD" w:rsidR="00A054FC" w:rsidRDefault="00CF29DE" w:rsidP="00B63E6B">
      <w:pPr>
        <w:spacing w:after="0" w:line="360" w:lineRule="auto"/>
        <w:ind w:firstLine="993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Результат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:</w:t>
      </w:r>
    </w:p>
    <w:p w14:paraId="4D23A6F4" w14:textId="7782EDEC" w:rsidR="00CF29DE" w:rsidRDefault="00CF29DE" w:rsidP="00CF29DE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CF29D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69C1688" wp14:editId="1066E287">
            <wp:extent cx="4419600" cy="2036731"/>
            <wp:effectExtent l="0" t="0" r="0" b="1905"/>
            <wp:docPr id="1309264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64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4370" cy="203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9D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71CA4FAE" wp14:editId="1C760AA4">
            <wp:extent cx="4324350" cy="1671594"/>
            <wp:effectExtent l="0" t="0" r="0" b="5080"/>
            <wp:docPr id="203379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91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6330" cy="16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C1D5" w14:textId="18421C10" w:rsidR="00CF29DE" w:rsidRDefault="00CF29DE" w:rsidP="00CF29DE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4.1-2. Результат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посторінкового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виводу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користувачів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</w:p>
    <w:p w14:paraId="2C1275B9" w14:textId="77777777" w:rsidR="00AF0A59" w:rsidRPr="00AF0A59" w:rsidRDefault="00AF0A59" w:rsidP="00AF0A59">
      <w:pPr>
        <w:spacing w:after="0" w:line="360" w:lineRule="auto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AF0A59">
        <w:rPr>
          <w:rFonts w:ascii="Times New Roman" w:hAnsi="Times New Roman"/>
          <w:b/>
          <w:bCs/>
          <w:sz w:val="28"/>
          <w:szCs w:val="28"/>
        </w:rPr>
        <w:t>Завдання 5.</w:t>
      </w:r>
      <w:r w:rsidRPr="00AF0A59">
        <w:rPr>
          <w:rFonts w:ascii="Times New Roman" w:hAnsi="Times New Roman"/>
          <w:sz w:val="28"/>
          <w:szCs w:val="28"/>
        </w:rPr>
        <w:t xml:space="preserve"> Стилізація </w:t>
      </w:r>
    </w:p>
    <w:p w14:paraId="5B3B0476" w14:textId="7C6C1A6B" w:rsidR="00AF0A59" w:rsidRPr="00AF0A59" w:rsidRDefault="00AF0A59" w:rsidP="00AF0A59">
      <w:pPr>
        <w:numPr>
          <w:ilvl w:val="0"/>
          <w:numId w:val="90"/>
        </w:numPr>
        <w:tabs>
          <w:tab w:val="clear" w:pos="720"/>
          <w:tab w:val="num" w:pos="993"/>
        </w:tabs>
        <w:spacing w:after="0" w:line="360" w:lineRule="auto"/>
        <w:ind w:left="993"/>
        <w:rPr>
          <w:rFonts w:ascii="Times New Roman" w:hAnsi="Times New Roman"/>
          <w:sz w:val="28"/>
          <w:szCs w:val="28"/>
        </w:rPr>
      </w:pPr>
      <w:r w:rsidRPr="00AF0A59">
        <w:rPr>
          <w:rFonts w:ascii="Times New Roman" w:hAnsi="Times New Roman"/>
          <w:sz w:val="28"/>
          <w:szCs w:val="28"/>
        </w:rPr>
        <w:t xml:space="preserve">Встановіть фреймворк </w:t>
      </w:r>
      <w:proofErr w:type="spellStart"/>
      <w:r w:rsidRPr="00AF0A59">
        <w:rPr>
          <w:rFonts w:ascii="Times New Roman" w:hAnsi="Times New Roman"/>
          <w:sz w:val="28"/>
          <w:szCs w:val="28"/>
        </w:rPr>
        <w:t>Bootstrap</w:t>
      </w:r>
      <w:proofErr w:type="spellEnd"/>
      <w:r w:rsidRPr="00AF0A59">
        <w:rPr>
          <w:rFonts w:ascii="Times New Roman" w:hAnsi="Times New Roman"/>
          <w:sz w:val="28"/>
          <w:szCs w:val="28"/>
        </w:rPr>
        <w:t>, виконавши команди в папці проекту:</w:t>
      </w:r>
      <w:r w:rsidRPr="00AF0A59">
        <w:rPr>
          <w:rFonts w:ascii="Times New Roman" w:hAnsi="Times New Roman"/>
          <w:sz w:val="28"/>
          <w:szCs w:val="28"/>
        </w:rPr>
        <w:br/>
      </w:r>
      <w:proofErr w:type="spellStart"/>
      <w:r w:rsidRPr="00AF0A59">
        <w:rPr>
          <w:rFonts w:ascii="Times New Roman" w:hAnsi="Times New Roman"/>
          <w:sz w:val="28"/>
          <w:szCs w:val="28"/>
        </w:rPr>
        <w:t>dotnet</w:t>
      </w:r>
      <w:proofErr w:type="spellEnd"/>
      <w:r w:rsidRPr="00AF0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0A59">
        <w:rPr>
          <w:rFonts w:ascii="Times New Roman" w:hAnsi="Times New Roman"/>
          <w:sz w:val="28"/>
          <w:szCs w:val="28"/>
        </w:rPr>
        <w:t>tool</w:t>
      </w:r>
      <w:proofErr w:type="spellEnd"/>
      <w:r w:rsidRPr="00AF0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0A59">
        <w:rPr>
          <w:rFonts w:ascii="Times New Roman" w:hAnsi="Times New Roman"/>
          <w:sz w:val="28"/>
          <w:szCs w:val="28"/>
        </w:rPr>
        <w:t>install</w:t>
      </w:r>
      <w:proofErr w:type="spellEnd"/>
      <w:r w:rsidRPr="00AF0A59">
        <w:rPr>
          <w:rFonts w:ascii="Times New Roman" w:hAnsi="Times New Roman"/>
          <w:sz w:val="28"/>
          <w:szCs w:val="28"/>
        </w:rPr>
        <w:t xml:space="preserve"> --</w:t>
      </w:r>
      <w:proofErr w:type="spellStart"/>
      <w:r w:rsidRPr="00AF0A59">
        <w:rPr>
          <w:rFonts w:ascii="Times New Roman" w:hAnsi="Times New Roman"/>
          <w:sz w:val="28"/>
          <w:szCs w:val="28"/>
        </w:rPr>
        <w:t>global</w:t>
      </w:r>
      <w:proofErr w:type="spellEnd"/>
      <w:r w:rsidRPr="00AF0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0A59">
        <w:rPr>
          <w:rFonts w:ascii="Times New Roman" w:hAnsi="Times New Roman"/>
          <w:sz w:val="28"/>
          <w:szCs w:val="28"/>
        </w:rPr>
        <w:t>Microsoft.Web.LibraryManager.Cli</w:t>
      </w:r>
      <w:proofErr w:type="spellEnd"/>
      <w:r w:rsidRPr="00AF0A59">
        <w:rPr>
          <w:rFonts w:ascii="Times New Roman" w:hAnsi="Times New Roman"/>
          <w:sz w:val="28"/>
          <w:szCs w:val="28"/>
        </w:rPr>
        <w:br/>
      </w:r>
      <w:proofErr w:type="spellStart"/>
      <w:r w:rsidRPr="00AF0A59">
        <w:rPr>
          <w:rFonts w:ascii="Times New Roman" w:hAnsi="Times New Roman"/>
          <w:sz w:val="28"/>
          <w:szCs w:val="28"/>
        </w:rPr>
        <w:t>libman</w:t>
      </w:r>
      <w:proofErr w:type="spellEnd"/>
      <w:r w:rsidRPr="00AF0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0A59">
        <w:rPr>
          <w:rFonts w:ascii="Times New Roman" w:hAnsi="Times New Roman"/>
          <w:sz w:val="28"/>
          <w:szCs w:val="28"/>
        </w:rPr>
        <w:t>init</w:t>
      </w:r>
      <w:proofErr w:type="spellEnd"/>
      <w:r w:rsidRPr="00AF0A59">
        <w:rPr>
          <w:rFonts w:ascii="Times New Roman" w:hAnsi="Times New Roman"/>
          <w:sz w:val="28"/>
          <w:szCs w:val="28"/>
        </w:rPr>
        <w:t xml:space="preserve"> -p </w:t>
      </w:r>
      <w:proofErr w:type="spellStart"/>
      <w:r w:rsidRPr="00AF0A59">
        <w:rPr>
          <w:rFonts w:ascii="Times New Roman" w:hAnsi="Times New Roman"/>
          <w:sz w:val="28"/>
          <w:szCs w:val="28"/>
        </w:rPr>
        <w:t>cdnjs</w:t>
      </w:r>
      <w:proofErr w:type="spellEnd"/>
      <w:r w:rsidRPr="00AF0A59">
        <w:rPr>
          <w:rFonts w:ascii="Times New Roman" w:hAnsi="Times New Roman"/>
          <w:sz w:val="28"/>
          <w:szCs w:val="28"/>
        </w:rPr>
        <w:br/>
      </w:r>
      <w:proofErr w:type="spellStart"/>
      <w:r w:rsidRPr="00AF0A59">
        <w:rPr>
          <w:rFonts w:ascii="Times New Roman" w:hAnsi="Times New Roman"/>
          <w:sz w:val="28"/>
          <w:szCs w:val="28"/>
        </w:rPr>
        <w:t>libman</w:t>
      </w:r>
      <w:proofErr w:type="spellEnd"/>
      <w:r w:rsidRPr="00AF0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0A59">
        <w:rPr>
          <w:rFonts w:ascii="Times New Roman" w:hAnsi="Times New Roman"/>
          <w:sz w:val="28"/>
          <w:szCs w:val="28"/>
        </w:rPr>
        <w:t>install</w:t>
      </w:r>
      <w:proofErr w:type="spellEnd"/>
      <w:r w:rsidRPr="00AF0A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0A59">
        <w:rPr>
          <w:rFonts w:ascii="Times New Roman" w:hAnsi="Times New Roman"/>
          <w:sz w:val="28"/>
          <w:szCs w:val="28"/>
        </w:rPr>
        <w:t>bootstrap</w:t>
      </w:r>
      <w:proofErr w:type="spellEnd"/>
      <w:r w:rsidRPr="00AF0A59">
        <w:rPr>
          <w:rFonts w:ascii="Times New Roman" w:hAnsi="Times New Roman"/>
          <w:sz w:val="28"/>
          <w:szCs w:val="28"/>
        </w:rPr>
        <w:t xml:space="preserve"> -d </w:t>
      </w:r>
      <w:proofErr w:type="spellStart"/>
      <w:r w:rsidRPr="00AF0A59">
        <w:rPr>
          <w:rFonts w:ascii="Times New Roman" w:hAnsi="Times New Roman"/>
          <w:sz w:val="28"/>
          <w:szCs w:val="28"/>
        </w:rPr>
        <w:t>wwwroot</w:t>
      </w:r>
      <w:proofErr w:type="spellEnd"/>
      <w:r w:rsidRPr="00AF0A59">
        <w:rPr>
          <w:rFonts w:ascii="Times New Roman" w:hAnsi="Times New Roman"/>
          <w:sz w:val="28"/>
          <w:szCs w:val="28"/>
        </w:rPr>
        <w:t>/</w:t>
      </w:r>
      <w:proofErr w:type="spellStart"/>
      <w:r w:rsidRPr="00AF0A59">
        <w:rPr>
          <w:rFonts w:ascii="Times New Roman" w:hAnsi="Times New Roman"/>
          <w:sz w:val="28"/>
          <w:szCs w:val="28"/>
        </w:rPr>
        <w:t>lib</w:t>
      </w:r>
      <w:proofErr w:type="spellEnd"/>
      <w:r w:rsidRPr="00AF0A59">
        <w:rPr>
          <w:rFonts w:ascii="Times New Roman" w:hAnsi="Times New Roman"/>
          <w:sz w:val="28"/>
          <w:szCs w:val="28"/>
        </w:rPr>
        <w:t>/</w:t>
      </w:r>
      <w:proofErr w:type="spellStart"/>
      <w:r w:rsidRPr="00AF0A59">
        <w:rPr>
          <w:rFonts w:ascii="Times New Roman" w:hAnsi="Times New Roman"/>
          <w:sz w:val="28"/>
          <w:szCs w:val="28"/>
        </w:rPr>
        <w:t>bootstrap</w:t>
      </w:r>
      <w:proofErr w:type="spellEnd"/>
    </w:p>
    <w:p w14:paraId="0226FCEF" w14:textId="77777777" w:rsidR="00AF0A59" w:rsidRDefault="00AF0A59" w:rsidP="00AF0A59">
      <w:pPr>
        <w:numPr>
          <w:ilvl w:val="0"/>
          <w:numId w:val="90"/>
        </w:numPr>
        <w:tabs>
          <w:tab w:val="clear" w:pos="720"/>
          <w:tab w:val="num" w:pos="993"/>
        </w:tabs>
        <w:spacing w:after="0" w:line="360" w:lineRule="auto"/>
        <w:ind w:left="993"/>
        <w:rPr>
          <w:rFonts w:ascii="Times New Roman" w:hAnsi="Times New Roman"/>
          <w:sz w:val="28"/>
          <w:szCs w:val="28"/>
        </w:rPr>
      </w:pPr>
      <w:r w:rsidRPr="00AF0A59">
        <w:rPr>
          <w:rFonts w:ascii="Times New Roman" w:hAnsi="Times New Roman"/>
          <w:sz w:val="28"/>
          <w:szCs w:val="28"/>
        </w:rPr>
        <w:t>Змініть базовий шаблон сторінки (_</w:t>
      </w:r>
      <w:proofErr w:type="spellStart"/>
      <w:r w:rsidRPr="00AF0A59">
        <w:rPr>
          <w:rFonts w:ascii="Times New Roman" w:hAnsi="Times New Roman"/>
          <w:sz w:val="28"/>
          <w:szCs w:val="28"/>
        </w:rPr>
        <w:t>Layout.cshtml</w:t>
      </w:r>
      <w:proofErr w:type="spellEnd"/>
      <w:r w:rsidRPr="00AF0A59">
        <w:rPr>
          <w:rFonts w:ascii="Times New Roman" w:hAnsi="Times New Roman"/>
          <w:sz w:val="28"/>
          <w:szCs w:val="28"/>
        </w:rPr>
        <w:t>). Додайте елементи для хедера та футера.</w:t>
      </w:r>
    </w:p>
    <w:p w14:paraId="17F318ED" w14:textId="08F7117A" w:rsidR="00AF0A59" w:rsidRPr="00AF0A59" w:rsidRDefault="00AF0A59" w:rsidP="00AF0A59">
      <w:pPr>
        <w:spacing w:after="0" w:line="360" w:lineRule="auto"/>
        <w:ind w:left="993"/>
        <w:rPr>
          <w:rFonts w:ascii="Times New Roman" w:hAnsi="Times New Roman"/>
          <w:sz w:val="28"/>
          <w:szCs w:val="28"/>
          <w:u w:val="single"/>
        </w:rPr>
      </w:pPr>
      <w:r w:rsidRPr="00AF0A59">
        <w:rPr>
          <w:rFonts w:ascii="Times New Roman" w:hAnsi="Times New Roman"/>
          <w:sz w:val="28"/>
          <w:szCs w:val="28"/>
          <w:u w:val="single"/>
        </w:rPr>
        <w:t>Лістинг:</w:t>
      </w:r>
    </w:p>
    <w:p w14:paraId="601B1E87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&lt;!DOCTYPE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html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B6F1423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html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lang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uk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3F643631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head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27FC77A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meta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charset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="utf-8" /&gt;</w:t>
      </w:r>
    </w:p>
    <w:p w14:paraId="7B144658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meta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viewport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content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width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device-width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,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initial-scale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=1.0" /&gt;</w:t>
      </w:r>
    </w:p>
    <w:p w14:paraId="53DB928F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&gt;@ViewData["Title"] -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9925AC8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EB17488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link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stylesheet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href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="~/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lib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bootstrap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dist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/bootstrap.min.css" /&gt;</w:t>
      </w:r>
    </w:p>
    <w:p w14:paraId="28D0895B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link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stylesheet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href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="~/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/site.css"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asp-append-version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true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63323CF3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link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stylesheet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href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="~/JobPortal.styles.css"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asp-append-version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true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19592EC4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>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head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D63CBAE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body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="d-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flex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flex-column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min-vh-100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bg-light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488987B6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F281F1E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header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13E9F1D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navbar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navbar-expand-sm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navbar-dark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bg-primary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shadow-sm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7A6ACD82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&lt;div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container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6E5AFA59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navbar-brand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fw-bold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text-white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asp-area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=""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asp-controller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3430791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navbar-toggler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type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data-bs-toggle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collapse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data-bs-target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="#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navbarNav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2D861A6C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span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navbar-toggler-icon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span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CB0656C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62F9EF3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&lt;div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collapse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navbar-collapse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navbarNav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4BF1AB64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navbar-nav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ms-auto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1148F060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    &lt;li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nav-item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363A4C92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        &lt;</w:t>
      </w:r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nav-link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text-white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asp-controller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"&gt;Головна&lt;/</w:t>
      </w:r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59851A1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    &lt;/li&gt;</w:t>
      </w:r>
    </w:p>
    <w:p w14:paraId="6F809076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    &lt;li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nav-item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3232EC30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        &lt;</w:t>
      </w:r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nav-link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text-white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asp-controller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Privacy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"&gt;Політика&lt;/</w:t>
      </w:r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69BC7E0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    &lt;/li&gt;</w:t>
      </w:r>
    </w:p>
    <w:p w14:paraId="014FBF6F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    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B6FBDBE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&lt;/div&gt;</w:t>
      </w:r>
    </w:p>
    <w:p w14:paraId="38CF199C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&lt;/div&gt;</w:t>
      </w:r>
    </w:p>
    <w:p w14:paraId="7C165726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01A5913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header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DD7E295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E1C15D8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main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role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main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="flex-grow-1 py-4"&gt;</w:t>
      </w:r>
    </w:p>
    <w:p w14:paraId="067ECBA8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&lt;div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container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49579CF6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@RenderBody()</w:t>
      </w:r>
    </w:p>
    <w:p w14:paraId="412D544C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&lt;/div&gt;</w:t>
      </w:r>
    </w:p>
    <w:p w14:paraId="0307B3AA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main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984423E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1EE3B4A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footer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bg-primary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text-white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mt-auto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py-3"&gt;</w:t>
      </w:r>
    </w:p>
    <w:p w14:paraId="6B654C8A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&lt;div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container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text-center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small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28362EFD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&amp;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copy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2025 -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| &lt;</w:t>
      </w:r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text-white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text-decoration-underline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asp-controller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Privacy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"&gt;Політика&lt;/</w:t>
      </w:r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1B56645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&lt;/div&gt;</w:t>
      </w:r>
    </w:p>
    <w:p w14:paraId="67212E0B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footer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EF0590C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59527A1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script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src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="~/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lib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jquery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dist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/jquery.min.js"&gt;&lt;/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script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61E3883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script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src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="~/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lib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bootstrap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dist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/bootstrap.bundle.min.js"&gt;&lt;/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script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06AB814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script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src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="~/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/site.js" 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asp-append-version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true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AF0A59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script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924C3D6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@await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RenderSectionAsync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Scripts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",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required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: 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false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2279CA3A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body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13D6001" w14:textId="3A59085C" w:rsid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html</w:t>
      </w:r>
      <w:proofErr w:type="spellEnd"/>
      <w:r w:rsidRPr="00AF0A59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79D9F5A" w14:textId="77777777" w:rsidR="00AF0A59" w:rsidRPr="00AF0A59" w:rsidRDefault="00AF0A59" w:rsidP="00AF0A59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CC21D0A" w14:textId="77777777" w:rsidR="00AF0A59" w:rsidRPr="00AF0A59" w:rsidRDefault="00AF0A59" w:rsidP="00AF0A59">
      <w:pPr>
        <w:numPr>
          <w:ilvl w:val="0"/>
          <w:numId w:val="90"/>
        </w:numPr>
        <w:tabs>
          <w:tab w:val="clear" w:pos="720"/>
          <w:tab w:val="num" w:pos="993"/>
        </w:tabs>
        <w:spacing w:after="0" w:line="360" w:lineRule="auto"/>
        <w:ind w:left="993"/>
        <w:rPr>
          <w:rFonts w:ascii="Times New Roman" w:hAnsi="Times New Roman"/>
          <w:sz w:val="28"/>
          <w:szCs w:val="28"/>
        </w:rPr>
      </w:pPr>
      <w:r w:rsidRPr="00AF0A59">
        <w:rPr>
          <w:rFonts w:ascii="Times New Roman" w:hAnsi="Times New Roman"/>
          <w:sz w:val="28"/>
          <w:szCs w:val="28"/>
        </w:rPr>
        <w:t xml:space="preserve">Стилізуйте список сутностей та </w:t>
      </w:r>
      <w:proofErr w:type="spellStart"/>
      <w:r w:rsidRPr="00AF0A59">
        <w:rPr>
          <w:rFonts w:ascii="Times New Roman" w:hAnsi="Times New Roman"/>
          <w:sz w:val="28"/>
          <w:szCs w:val="28"/>
        </w:rPr>
        <w:t>пейджинг</w:t>
      </w:r>
      <w:proofErr w:type="spellEnd"/>
      <w:r w:rsidRPr="00AF0A59">
        <w:rPr>
          <w:rFonts w:ascii="Times New Roman" w:hAnsi="Times New Roman"/>
          <w:sz w:val="28"/>
          <w:szCs w:val="28"/>
        </w:rPr>
        <w:t>.</w:t>
      </w:r>
    </w:p>
    <w:p w14:paraId="68970C60" w14:textId="24D364C8" w:rsidR="00AF0A59" w:rsidRPr="00AF0A59" w:rsidRDefault="00AF0A59" w:rsidP="00AF0A59">
      <w:pPr>
        <w:spacing w:after="0" w:line="360" w:lineRule="auto"/>
        <w:ind w:left="633"/>
        <w:rPr>
          <w:rFonts w:ascii="Times New Roman" w:hAnsi="Times New Roman"/>
          <w:sz w:val="28"/>
          <w:szCs w:val="28"/>
          <w:u w:val="single"/>
        </w:rPr>
      </w:pPr>
      <w:r w:rsidRPr="00AF0A59">
        <w:rPr>
          <w:rFonts w:ascii="Times New Roman" w:hAnsi="Times New Roman"/>
          <w:sz w:val="28"/>
          <w:szCs w:val="28"/>
          <w:u w:val="single"/>
        </w:rPr>
        <w:t>Лістинг:</w:t>
      </w:r>
    </w:p>
    <w:p w14:paraId="4F6C5B21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@{</w:t>
      </w:r>
    </w:p>
    <w:p w14:paraId="0AF0ED7D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"] = "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Home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";</w:t>
      </w:r>
    </w:p>
    <w:p w14:paraId="57D3887C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6927E01A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9CD243B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@model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JobPortal.Models.ViewModels.UsersListViewModel</w:t>
      </w:r>
      <w:proofErr w:type="spellEnd"/>
    </w:p>
    <w:p w14:paraId="0DF3BCA9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A994EF9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&lt;h2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="mb-4"&gt;Список користувачів&lt;/h2&gt;</w:t>
      </w:r>
    </w:p>
    <w:p w14:paraId="46778D69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378BEA5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table-striped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table-bordered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7A36C769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thead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table-primary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228CF092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3F5DA66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&gt;Ім’я&lt;/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9C827DC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EAE1496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&gt;Роль&lt;/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758AD63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&gt;Дата створення&lt;/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0008237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E9023E3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thead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ABDA63C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tbody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89F45DB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@foreach (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user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Model.Users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7147B859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67782DB5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87E70DE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&gt;@user.FullName&lt;/td&gt;</w:t>
      </w:r>
    </w:p>
    <w:p w14:paraId="75BCAEA4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&gt;@user.Email&lt;/td&gt;</w:t>
      </w:r>
    </w:p>
    <w:p w14:paraId="6284BA0B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&gt;@user.Role&lt;/td&gt;</w:t>
      </w:r>
    </w:p>
    <w:p w14:paraId="18E22A90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&gt;@user.CreatedAt.ToLocalTime().ToString("dd.MM.yyyy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HH:mm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td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787A5BD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tr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9EE0BD0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6C4827B1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tbody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727982E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table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505DF53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D5538FC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aria-label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navigation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="mt-4"&gt;</w:t>
      </w:r>
    </w:p>
    <w:p w14:paraId="0978007B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ul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pagination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justify-content-center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5BB7157F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@for (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i = 1; i &lt;=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Model.PagingInfo.TotalPages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i++)</w:t>
      </w:r>
    </w:p>
    <w:p w14:paraId="19C0866D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09F1BC8C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&lt;li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page-item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@(i ==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Model.PagingInfo.CurrentPage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? "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active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: "")"&gt;</w:t>
      </w:r>
    </w:p>
    <w:p w14:paraId="19DAFC23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    &lt;</w:t>
      </w:r>
      <w:r w:rsidRPr="00B63E6B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page-link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B63E6B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B63E6B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asp-route-page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="@i"&gt;@i&lt;/</w:t>
      </w:r>
      <w:r w:rsidRPr="00B63E6B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10783D0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&lt;/li&gt;</w:t>
      </w:r>
    </w:p>
    <w:p w14:paraId="185885C7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1710D426" w14:textId="77777777" w:rsidR="00B63E6B" w:rsidRPr="00B63E6B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ul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6774982D" w14:textId="171D3CC5" w:rsidR="00AF0A59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nav</w:t>
      </w:r>
      <w:proofErr w:type="spellEnd"/>
      <w:r w:rsidRPr="00B63E6B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3CC103B0" w14:textId="77777777" w:rsidR="00B63E6B" w:rsidRPr="00AF0A59" w:rsidRDefault="00B63E6B" w:rsidP="00B63E6B">
      <w:pPr>
        <w:autoSpaceDE w:val="0"/>
        <w:autoSpaceDN w:val="0"/>
        <w:adjustRightInd w:val="0"/>
        <w:spacing w:after="0" w:line="240" w:lineRule="auto"/>
        <w:ind w:left="2127" w:hanging="567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</w:p>
    <w:p w14:paraId="7A1270D8" w14:textId="676C534D" w:rsidR="00B63E6B" w:rsidRDefault="00B63E6B" w:rsidP="00B63E6B">
      <w:pPr>
        <w:spacing w:after="0" w:line="360" w:lineRule="auto"/>
        <w:ind w:firstLine="993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 w14:paraId="7983335D" w14:textId="1B76B131" w:rsidR="0030510D" w:rsidRDefault="00B63E6B" w:rsidP="00B63E6B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 w:rsidRPr="00B63E6B">
        <w:rPr>
          <w:rFonts w:ascii="Times New Roman" w:hAnsi="Times New Roman"/>
          <w:sz w:val="28"/>
          <w:szCs w:val="28"/>
        </w:rPr>
        <w:drawing>
          <wp:inline distT="0" distB="0" distL="0" distR="0" wp14:anchorId="33786730" wp14:editId="58A5B061">
            <wp:extent cx="3838575" cy="2280859"/>
            <wp:effectExtent l="0" t="0" r="0" b="5715"/>
            <wp:docPr id="1710067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67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286" cy="22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C940" w14:textId="43AAD04A" w:rsidR="00B63E6B" w:rsidRDefault="00B63E6B" w:rsidP="00B63E6B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Рис. 5.1. Результат стилізації сторінок за допомогою </w:t>
      </w:r>
      <w:r>
        <w:rPr>
          <w:rFonts w:ascii="Times New Roman" w:hAnsi="Times New Roman"/>
          <w:sz w:val="28"/>
          <w:szCs w:val="28"/>
          <w:lang w:val="en-US"/>
        </w:rPr>
        <w:t>bootstrap</w:t>
      </w:r>
    </w:p>
    <w:p w14:paraId="6D6A27E7" w14:textId="77777777" w:rsidR="00B63E6B" w:rsidRPr="00B63E6B" w:rsidRDefault="00B63E6B" w:rsidP="00B63E6B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0041112" w14:textId="1C89B69E" w:rsidR="00717B3A" w:rsidRPr="00B63E6B" w:rsidRDefault="00717B3A" w:rsidP="00B63E6B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в ході</w:t>
      </w:r>
      <w:r>
        <w:rPr>
          <w:rFonts w:ascii="Times New Roman" w:hAnsi="Times New Roman"/>
          <w:sz w:val="28"/>
          <w:szCs w:val="28"/>
        </w:rPr>
        <w:t xml:space="preserve"> виконання</w:t>
      </w:r>
      <w:r w:rsidRPr="00717B3A">
        <w:rPr>
          <w:rFonts w:ascii="Times New Roman" w:hAnsi="Times New Roman"/>
          <w:sz w:val="28"/>
          <w:szCs w:val="28"/>
        </w:rPr>
        <w:t xml:space="preserve"> лабораторної роботи було </w:t>
      </w:r>
      <w:r w:rsidR="004B798E">
        <w:rPr>
          <w:rFonts w:ascii="Times New Roman" w:hAnsi="Times New Roman"/>
          <w:sz w:val="28"/>
          <w:szCs w:val="28"/>
        </w:rPr>
        <w:t>о</w:t>
      </w:r>
      <w:r w:rsidR="004B798E" w:rsidRPr="009F4E64">
        <w:rPr>
          <w:rFonts w:ascii="Times New Roman" w:hAnsi="Times New Roman"/>
          <w:sz w:val="28"/>
          <w:szCs w:val="28"/>
        </w:rPr>
        <w:t>знайом</w:t>
      </w:r>
      <w:r w:rsidR="004B798E">
        <w:rPr>
          <w:rFonts w:ascii="Times New Roman" w:hAnsi="Times New Roman"/>
          <w:sz w:val="28"/>
          <w:szCs w:val="28"/>
        </w:rPr>
        <w:t>лено</w:t>
      </w:r>
      <w:r w:rsidR="004B798E" w:rsidRPr="009F4E64">
        <w:rPr>
          <w:rFonts w:ascii="Times New Roman" w:hAnsi="Times New Roman"/>
          <w:sz w:val="28"/>
          <w:szCs w:val="28"/>
        </w:rPr>
        <w:t xml:space="preserve"> з архітектурою MVC, набут</w:t>
      </w:r>
      <w:r w:rsidR="004B798E">
        <w:rPr>
          <w:rFonts w:ascii="Times New Roman" w:hAnsi="Times New Roman"/>
          <w:sz w:val="28"/>
          <w:szCs w:val="28"/>
        </w:rPr>
        <w:t>о</w:t>
      </w:r>
      <w:r w:rsidR="004B798E" w:rsidRPr="009F4E64">
        <w:rPr>
          <w:rFonts w:ascii="Times New Roman" w:hAnsi="Times New Roman"/>
          <w:sz w:val="28"/>
          <w:szCs w:val="28"/>
        </w:rPr>
        <w:t xml:space="preserve"> навичок створення головних компонентів архітектури MVC, навч</w:t>
      </w:r>
      <w:r w:rsidR="004B798E">
        <w:rPr>
          <w:rFonts w:ascii="Times New Roman" w:hAnsi="Times New Roman"/>
          <w:sz w:val="28"/>
          <w:szCs w:val="28"/>
        </w:rPr>
        <w:t>ено</w:t>
      </w:r>
      <w:r w:rsidR="004B798E" w:rsidRPr="009F4E64">
        <w:rPr>
          <w:rFonts w:ascii="Times New Roman" w:hAnsi="Times New Roman"/>
          <w:sz w:val="28"/>
          <w:szCs w:val="28"/>
        </w:rPr>
        <w:t xml:space="preserve"> конфігурувати підключення до БД та виконувати запити на читання даних, набу</w:t>
      </w:r>
      <w:r w:rsidR="004B798E">
        <w:rPr>
          <w:rFonts w:ascii="Times New Roman" w:hAnsi="Times New Roman"/>
          <w:sz w:val="28"/>
          <w:szCs w:val="28"/>
        </w:rPr>
        <w:t>то</w:t>
      </w:r>
      <w:r w:rsidR="004B798E" w:rsidRPr="009F4E64">
        <w:rPr>
          <w:rFonts w:ascii="Times New Roman" w:hAnsi="Times New Roman"/>
          <w:sz w:val="28"/>
          <w:szCs w:val="28"/>
        </w:rPr>
        <w:t xml:space="preserve"> навичок роботи з представленнями (</w:t>
      </w:r>
      <w:proofErr w:type="spellStart"/>
      <w:r w:rsidR="004B798E" w:rsidRPr="009F4E64">
        <w:rPr>
          <w:rFonts w:ascii="Times New Roman" w:hAnsi="Times New Roman"/>
          <w:sz w:val="28"/>
          <w:szCs w:val="28"/>
        </w:rPr>
        <w:t>Views</w:t>
      </w:r>
      <w:proofErr w:type="spellEnd"/>
      <w:r w:rsidR="004B798E" w:rsidRPr="009F4E64">
        <w:rPr>
          <w:rFonts w:ascii="Times New Roman" w:hAnsi="Times New Roman"/>
          <w:sz w:val="28"/>
          <w:szCs w:val="28"/>
        </w:rPr>
        <w:t>)</w:t>
      </w:r>
      <w:r w:rsidR="004B798E" w:rsidRPr="0073201B">
        <w:rPr>
          <w:rFonts w:ascii="Times New Roman" w:hAnsi="Times New Roman"/>
          <w:sz w:val="28"/>
          <w:szCs w:val="28"/>
        </w:rPr>
        <w:t>.</w:t>
      </w:r>
      <w:r w:rsidR="004B798E">
        <w:rPr>
          <w:rFonts w:ascii="Times New Roman" w:hAnsi="Times New Roman"/>
          <w:sz w:val="28"/>
          <w:szCs w:val="28"/>
        </w:rPr>
        <w:t xml:space="preserve"> </w:t>
      </w:r>
      <w:r w:rsidR="00C42CA4">
        <w:rPr>
          <w:rFonts w:ascii="Times New Roman" w:hAnsi="Times New Roman"/>
          <w:sz w:val="28"/>
          <w:szCs w:val="28"/>
        </w:rPr>
        <w:t xml:space="preserve">Роботу виконано в повному </w:t>
      </w:r>
      <w:r w:rsidR="00A7138A">
        <w:rPr>
          <w:rFonts w:ascii="Times New Roman" w:hAnsi="Times New Roman"/>
          <w:sz w:val="28"/>
          <w:szCs w:val="28"/>
        </w:rPr>
        <w:t>обсязі</w:t>
      </w:r>
      <w:r w:rsidR="00C42CA4">
        <w:rPr>
          <w:rFonts w:ascii="Times New Roman" w:hAnsi="Times New Roman"/>
          <w:sz w:val="28"/>
          <w:szCs w:val="28"/>
        </w:rPr>
        <w:t>.</w:t>
      </w:r>
    </w:p>
    <w:sectPr w:rsidR="00717B3A" w:rsidRPr="00B63E6B" w:rsidSect="00D11F73">
      <w:headerReference w:type="default" r:id="rId14"/>
      <w:headerReference w:type="first" r:id="rId15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394B7" w14:textId="77777777" w:rsidR="00573186" w:rsidRDefault="00573186">
      <w:r>
        <w:separator/>
      </w:r>
    </w:p>
  </w:endnote>
  <w:endnote w:type="continuationSeparator" w:id="0">
    <w:p w14:paraId="1DFB980C" w14:textId="77777777" w:rsidR="00573186" w:rsidRDefault="00573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7EE45" w14:textId="77777777" w:rsidR="00573186" w:rsidRDefault="00573186">
      <w:r>
        <w:separator/>
      </w:r>
    </w:p>
  </w:footnote>
  <w:footnote w:type="continuationSeparator" w:id="0">
    <w:p w14:paraId="3B483CFD" w14:textId="77777777" w:rsidR="00573186" w:rsidRDefault="00573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6EAED3D4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3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6EAED3D4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3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4C69BB44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3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DDEFEA5" w:rsidR="00326D2B" w:rsidRPr="006910F2" w:rsidRDefault="00B57044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475564F6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9F4E64"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4C69BB44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3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DDEFEA5" w:rsidR="00326D2B" w:rsidRPr="006910F2" w:rsidRDefault="00B57044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475564F6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9F4E64">
                        <w:t>2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7206FA"/>
    <w:multiLevelType w:val="multilevel"/>
    <w:tmpl w:val="9A3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08"/>
    <w:multiLevelType w:val="multilevel"/>
    <w:tmpl w:val="B79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B6B6B"/>
    <w:multiLevelType w:val="hybridMultilevel"/>
    <w:tmpl w:val="87E85542"/>
    <w:lvl w:ilvl="0" w:tplc="3A0EB71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FCD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C4A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A8D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CC7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588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C6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61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8D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D2FB2"/>
    <w:multiLevelType w:val="hybridMultilevel"/>
    <w:tmpl w:val="BC9EA5A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E6957"/>
    <w:multiLevelType w:val="hybridMultilevel"/>
    <w:tmpl w:val="FB84A1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D576B"/>
    <w:multiLevelType w:val="hybridMultilevel"/>
    <w:tmpl w:val="DA36C31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0A157EB0"/>
    <w:multiLevelType w:val="multilevel"/>
    <w:tmpl w:val="E48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CF4E0D"/>
    <w:multiLevelType w:val="hybridMultilevel"/>
    <w:tmpl w:val="FCDABE5E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D900E39"/>
    <w:multiLevelType w:val="hybridMultilevel"/>
    <w:tmpl w:val="8C703E2E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0F892648"/>
    <w:multiLevelType w:val="multilevel"/>
    <w:tmpl w:val="B8DC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61735"/>
    <w:multiLevelType w:val="multilevel"/>
    <w:tmpl w:val="FBD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9F651A"/>
    <w:multiLevelType w:val="hybridMultilevel"/>
    <w:tmpl w:val="D87A6A8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17E3C07"/>
    <w:multiLevelType w:val="multilevel"/>
    <w:tmpl w:val="197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F7601F"/>
    <w:multiLevelType w:val="multilevel"/>
    <w:tmpl w:val="AE0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27608"/>
    <w:multiLevelType w:val="hybridMultilevel"/>
    <w:tmpl w:val="E7E4C5C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0D84841"/>
    <w:multiLevelType w:val="multilevel"/>
    <w:tmpl w:val="58D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A2706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5166C29"/>
    <w:multiLevelType w:val="multilevel"/>
    <w:tmpl w:val="5AF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6148A"/>
    <w:multiLevelType w:val="hybridMultilevel"/>
    <w:tmpl w:val="A0D20642"/>
    <w:lvl w:ilvl="0" w:tplc="A0C8B01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262F07FB"/>
    <w:multiLevelType w:val="multilevel"/>
    <w:tmpl w:val="BA5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4C2D5D"/>
    <w:multiLevelType w:val="hybridMultilevel"/>
    <w:tmpl w:val="D8E2E3A8"/>
    <w:lvl w:ilvl="0" w:tplc="A27845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300604A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27" w15:restartNumberingAfterBreak="0">
    <w:nsid w:val="30AD1ACD"/>
    <w:multiLevelType w:val="hybridMultilevel"/>
    <w:tmpl w:val="D41A854A"/>
    <w:lvl w:ilvl="0" w:tplc="DABAB98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86B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CEA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64A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E438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460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06AB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A46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6EE1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4C4AE2"/>
    <w:multiLevelType w:val="hybridMultilevel"/>
    <w:tmpl w:val="EB06E35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1" w15:restartNumberingAfterBreak="0">
    <w:nsid w:val="33981E85"/>
    <w:multiLevelType w:val="hybridMultilevel"/>
    <w:tmpl w:val="F29262D4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33F4629B"/>
    <w:multiLevelType w:val="hybridMultilevel"/>
    <w:tmpl w:val="2026BE2C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345A0E9B"/>
    <w:multiLevelType w:val="multilevel"/>
    <w:tmpl w:val="97F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513EDF"/>
    <w:multiLevelType w:val="hybridMultilevel"/>
    <w:tmpl w:val="695089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38C942B3"/>
    <w:multiLevelType w:val="hybridMultilevel"/>
    <w:tmpl w:val="28D002D0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6" w15:restartNumberingAfterBreak="0">
    <w:nsid w:val="38E26B7C"/>
    <w:multiLevelType w:val="multilevel"/>
    <w:tmpl w:val="655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AC0A61"/>
    <w:multiLevelType w:val="multilevel"/>
    <w:tmpl w:val="C52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4B03EB"/>
    <w:multiLevelType w:val="hybridMultilevel"/>
    <w:tmpl w:val="164E14B0"/>
    <w:lvl w:ilvl="0" w:tplc="155EF938">
      <w:start w:val="10"/>
      <w:numFmt w:val="decimal"/>
      <w:lvlText w:val="%1."/>
      <w:lvlJc w:val="left"/>
      <w:pPr>
        <w:ind w:left="942" w:hanging="375"/>
      </w:pPr>
      <w:rPr>
        <w:rFonts w:hint="default"/>
        <w:b/>
        <w:bCs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47D1586B"/>
    <w:multiLevelType w:val="hybridMultilevel"/>
    <w:tmpl w:val="1DB86050"/>
    <w:lvl w:ilvl="0" w:tplc="CECE73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8B627EA"/>
    <w:multiLevelType w:val="multilevel"/>
    <w:tmpl w:val="F6B2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2C72D4"/>
    <w:multiLevelType w:val="multilevel"/>
    <w:tmpl w:val="17C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92770F"/>
    <w:multiLevelType w:val="hybridMultilevel"/>
    <w:tmpl w:val="B0E836C0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4" w15:restartNumberingAfterBreak="0">
    <w:nsid w:val="4BED0C03"/>
    <w:multiLevelType w:val="hybridMultilevel"/>
    <w:tmpl w:val="35A8C77E"/>
    <w:lvl w:ilvl="0" w:tplc="6F0EF97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C7B61D1"/>
    <w:multiLevelType w:val="multilevel"/>
    <w:tmpl w:val="C81C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A46E20"/>
    <w:multiLevelType w:val="hybridMultilevel"/>
    <w:tmpl w:val="45540988"/>
    <w:lvl w:ilvl="0" w:tplc="02C0E0A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/>
        <w:bCs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8" w15:restartNumberingAfterBreak="0">
    <w:nsid w:val="4F3148A4"/>
    <w:multiLevelType w:val="multilevel"/>
    <w:tmpl w:val="FD9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683625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39D6C1B"/>
    <w:multiLevelType w:val="multilevel"/>
    <w:tmpl w:val="2054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251D7E"/>
    <w:multiLevelType w:val="hybridMultilevel"/>
    <w:tmpl w:val="4CDE4A4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4" w15:restartNumberingAfterBreak="0">
    <w:nsid w:val="592A574E"/>
    <w:multiLevelType w:val="hybridMultilevel"/>
    <w:tmpl w:val="71C28914"/>
    <w:lvl w:ilvl="0" w:tplc="010215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A2632E8"/>
    <w:multiLevelType w:val="multilevel"/>
    <w:tmpl w:val="3F3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2B60B4"/>
    <w:multiLevelType w:val="multilevel"/>
    <w:tmpl w:val="35F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522B99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8B1972"/>
    <w:multiLevelType w:val="multilevel"/>
    <w:tmpl w:val="BE72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3A354A"/>
    <w:multiLevelType w:val="hybridMultilevel"/>
    <w:tmpl w:val="E1F412B4"/>
    <w:lvl w:ilvl="0" w:tplc="013818E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87409F"/>
    <w:multiLevelType w:val="multilevel"/>
    <w:tmpl w:val="AE5E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B81B91"/>
    <w:multiLevelType w:val="multilevel"/>
    <w:tmpl w:val="8E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CE3716"/>
    <w:multiLevelType w:val="hybridMultilevel"/>
    <w:tmpl w:val="0130FE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4" w15:restartNumberingAfterBreak="0">
    <w:nsid w:val="61DE4290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C57832"/>
    <w:multiLevelType w:val="hybridMultilevel"/>
    <w:tmpl w:val="D0D0619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6" w15:restartNumberingAfterBreak="0">
    <w:nsid w:val="637B1EC5"/>
    <w:multiLevelType w:val="hybridMultilevel"/>
    <w:tmpl w:val="050607CA"/>
    <w:lvl w:ilvl="0" w:tplc="64F811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7" w15:restartNumberingAfterBreak="0">
    <w:nsid w:val="65A0082D"/>
    <w:multiLevelType w:val="multilevel"/>
    <w:tmpl w:val="AAE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0B0CAF"/>
    <w:multiLevelType w:val="hybridMultilevel"/>
    <w:tmpl w:val="527848C6"/>
    <w:lvl w:ilvl="0" w:tplc="314A72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6A5216"/>
    <w:multiLevelType w:val="multilevel"/>
    <w:tmpl w:val="D418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B7F35B9"/>
    <w:multiLevelType w:val="multilevel"/>
    <w:tmpl w:val="6AE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CC497A"/>
    <w:multiLevelType w:val="hybridMultilevel"/>
    <w:tmpl w:val="0AEC777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3" w15:restartNumberingAfterBreak="0">
    <w:nsid w:val="6DC03D27"/>
    <w:multiLevelType w:val="hybridMultilevel"/>
    <w:tmpl w:val="8AB4837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4" w15:restartNumberingAfterBreak="0">
    <w:nsid w:val="6E561949"/>
    <w:multiLevelType w:val="multilevel"/>
    <w:tmpl w:val="79E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05C575D"/>
    <w:multiLevelType w:val="multilevel"/>
    <w:tmpl w:val="83C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3302BE"/>
    <w:multiLevelType w:val="hybridMultilevel"/>
    <w:tmpl w:val="B5B8D3FC"/>
    <w:lvl w:ilvl="0" w:tplc="21C85A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7" w15:restartNumberingAfterBreak="0">
    <w:nsid w:val="724C1B95"/>
    <w:multiLevelType w:val="hybridMultilevel"/>
    <w:tmpl w:val="BEA8B96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8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79" w15:restartNumberingAfterBreak="0">
    <w:nsid w:val="75E472D0"/>
    <w:multiLevelType w:val="hybridMultilevel"/>
    <w:tmpl w:val="B8680DF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0" w15:restartNumberingAfterBreak="0">
    <w:nsid w:val="761F48B3"/>
    <w:multiLevelType w:val="hybridMultilevel"/>
    <w:tmpl w:val="6A5CDCB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1" w15:restartNumberingAfterBreak="0">
    <w:nsid w:val="7630632C"/>
    <w:multiLevelType w:val="hybridMultilevel"/>
    <w:tmpl w:val="50403774"/>
    <w:lvl w:ilvl="0" w:tplc="1CE25BC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2" w15:restartNumberingAfterBreak="0">
    <w:nsid w:val="77E7372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892612"/>
    <w:multiLevelType w:val="multilevel"/>
    <w:tmpl w:val="986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535BB4"/>
    <w:multiLevelType w:val="hybridMultilevel"/>
    <w:tmpl w:val="A77CC3B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5" w15:restartNumberingAfterBreak="0">
    <w:nsid w:val="7C6B6AA3"/>
    <w:multiLevelType w:val="hybridMultilevel"/>
    <w:tmpl w:val="0F30E3D8"/>
    <w:lvl w:ilvl="0" w:tplc="C56403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7DD51E72"/>
    <w:multiLevelType w:val="hybridMultilevel"/>
    <w:tmpl w:val="D0F019AA"/>
    <w:lvl w:ilvl="0" w:tplc="052CEB9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7" w15:restartNumberingAfterBreak="0">
    <w:nsid w:val="7E223F30"/>
    <w:multiLevelType w:val="hybridMultilevel"/>
    <w:tmpl w:val="99026696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368221535">
    <w:abstractNumId w:val="1"/>
  </w:num>
  <w:num w:numId="2" w16cid:durableId="106585667">
    <w:abstractNumId w:val="30"/>
  </w:num>
  <w:num w:numId="3" w16cid:durableId="547305062">
    <w:abstractNumId w:val="26"/>
  </w:num>
  <w:num w:numId="4" w16cid:durableId="1742747804">
    <w:abstractNumId w:val="0"/>
  </w:num>
  <w:num w:numId="5" w16cid:durableId="568928590">
    <w:abstractNumId w:val="55"/>
  </w:num>
  <w:num w:numId="6" w16cid:durableId="478575213">
    <w:abstractNumId w:val="29"/>
  </w:num>
  <w:num w:numId="7" w16cid:durableId="1821921592">
    <w:abstractNumId w:val="20"/>
  </w:num>
  <w:num w:numId="8" w16cid:durableId="1890219445">
    <w:abstractNumId w:val="49"/>
  </w:num>
  <w:num w:numId="9" w16cid:durableId="420375446">
    <w:abstractNumId w:val="47"/>
  </w:num>
  <w:num w:numId="10" w16cid:durableId="1792169551">
    <w:abstractNumId w:val="16"/>
  </w:num>
  <w:num w:numId="11" w16cid:durableId="1999073858">
    <w:abstractNumId w:val="51"/>
  </w:num>
  <w:num w:numId="12" w16cid:durableId="936133055">
    <w:abstractNumId w:val="70"/>
  </w:num>
  <w:num w:numId="13" w16cid:durableId="658652927">
    <w:abstractNumId w:val="40"/>
  </w:num>
  <w:num w:numId="14" w16cid:durableId="1147549251">
    <w:abstractNumId w:val="78"/>
  </w:num>
  <w:num w:numId="15" w16cid:durableId="53280781">
    <w:abstractNumId w:val="52"/>
  </w:num>
  <w:num w:numId="16" w16cid:durableId="1191644417">
    <w:abstractNumId w:val="74"/>
  </w:num>
  <w:num w:numId="17" w16cid:durableId="1059984075">
    <w:abstractNumId w:val="28"/>
  </w:num>
  <w:num w:numId="18" w16cid:durableId="1133602247">
    <w:abstractNumId w:val="67"/>
  </w:num>
  <w:num w:numId="19" w16cid:durableId="707266168">
    <w:abstractNumId w:val="46"/>
  </w:num>
  <w:num w:numId="20" w16cid:durableId="586690418">
    <w:abstractNumId w:val="24"/>
  </w:num>
  <w:num w:numId="21" w16cid:durableId="1545366519">
    <w:abstractNumId w:val="62"/>
  </w:num>
  <w:num w:numId="22" w16cid:durableId="161437429">
    <w:abstractNumId w:val="21"/>
  </w:num>
  <w:num w:numId="23" w16cid:durableId="1454443093">
    <w:abstractNumId w:val="60"/>
  </w:num>
  <w:num w:numId="24" w16cid:durableId="1752698488">
    <w:abstractNumId w:val="44"/>
  </w:num>
  <w:num w:numId="25" w16cid:durableId="854462862">
    <w:abstractNumId w:val="68"/>
  </w:num>
  <w:num w:numId="26" w16cid:durableId="165362451">
    <w:abstractNumId w:val="54"/>
  </w:num>
  <w:num w:numId="27" w16cid:durableId="1768312151">
    <w:abstractNumId w:val="22"/>
  </w:num>
  <w:num w:numId="28" w16cid:durableId="1129009742">
    <w:abstractNumId w:val="86"/>
  </w:num>
  <w:num w:numId="29" w16cid:durableId="899557844">
    <w:abstractNumId w:val="2"/>
  </w:num>
  <w:num w:numId="30" w16cid:durableId="979651335">
    <w:abstractNumId w:val="13"/>
  </w:num>
  <w:num w:numId="31" w16cid:durableId="240221982">
    <w:abstractNumId w:val="37"/>
  </w:num>
  <w:num w:numId="32" w16cid:durableId="225803892">
    <w:abstractNumId w:val="72"/>
  </w:num>
  <w:num w:numId="33" w16cid:durableId="499273306">
    <w:abstractNumId w:val="56"/>
  </w:num>
  <w:num w:numId="34" w16cid:durableId="1231816458">
    <w:abstractNumId w:val="18"/>
  </w:num>
  <w:num w:numId="35" w16cid:durableId="1086193982">
    <w:abstractNumId w:val="65"/>
  </w:num>
  <w:num w:numId="36" w16cid:durableId="96558482">
    <w:abstractNumId w:val="73"/>
  </w:num>
  <w:num w:numId="37" w16cid:durableId="367878676">
    <w:abstractNumId w:val="41"/>
  </w:num>
  <w:num w:numId="38" w16cid:durableId="1814522753">
    <w:abstractNumId w:val="7"/>
  </w:num>
  <w:num w:numId="39" w16cid:durableId="2040230125">
    <w:abstractNumId w:val="57"/>
  </w:num>
  <w:num w:numId="40" w16cid:durableId="90317792">
    <w:abstractNumId w:val="83"/>
  </w:num>
  <w:num w:numId="41" w16cid:durableId="1536431607">
    <w:abstractNumId w:val="53"/>
  </w:num>
  <w:num w:numId="42" w16cid:durableId="690885509">
    <w:abstractNumId w:val="84"/>
  </w:num>
  <w:num w:numId="43" w16cid:durableId="286740119">
    <w:abstractNumId w:val="15"/>
  </w:num>
  <w:num w:numId="44" w16cid:durableId="1172066145">
    <w:abstractNumId w:val="61"/>
  </w:num>
  <w:num w:numId="45" w16cid:durableId="719404121">
    <w:abstractNumId w:val="77"/>
  </w:num>
  <w:num w:numId="46" w16cid:durableId="695278365">
    <w:abstractNumId w:val="71"/>
  </w:num>
  <w:num w:numId="47" w16cid:durableId="506361671">
    <w:abstractNumId w:val="36"/>
  </w:num>
  <w:num w:numId="48" w16cid:durableId="1925912782">
    <w:abstractNumId w:val="43"/>
  </w:num>
  <w:num w:numId="49" w16cid:durableId="950285995">
    <w:abstractNumId w:val="3"/>
  </w:num>
  <w:num w:numId="50" w16cid:durableId="1142773124">
    <w:abstractNumId w:val="80"/>
  </w:num>
  <w:num w:numId="51" w16cid:durableId="748036279">
    <w:abstractNumId w:val="38"/>
  </w:num>
  <w:num w:numId="52" w16cid:durableId="15818497">
    <w:abstractNumId w:val="39"/>
  </w:num>
  <w:num w:numId="53" w16cid:durableId="454183203">
    <w:abstractNumId w:val="76"/>
  </w:num>
  <w:num w:numId="54" w16cid:durableId="2057535469">
    <w:abstractNumId w:val="81"/>
  </w:num>
  <w:num w:numId="55" w16cid:durableId="561907892">
    <w:abstractNumId w:val="48"/>
  </w:num>
  <w:num w:numId="56" w16cid:durableId="1765490694">
    <w:abstractNumId w:val="14"/>
  </w:num>
  <w:num w:numId="57" w16cid:durableId="2115780137">
    <w:abstractNumId w:val="87"/>
  </w:num>
  <w:num w:numId="58" w16cid:durableId="1980649855">
    <w:abstractNumId w:val="35"/>
  </w:num>
  <w:num w:numId="59" w16cid:durableId="64424866">
    <w:abstractNumId w:val="23"/>
  </w:num>
  <w:num w:numId="60" w16cid:durableId="1544442952">
    <w:abstractNumId w:val="8"/>
  </w:num>
  <w:num w:numId="61" w16cid:durableId="904874916">
    <w:abstractNumId w:val="10"/>
  </w:num>
  <w:num w:numId="62" w16cid:durableId="2053924064">
    <w:abstractNumId w:val="32"/>
  </w:num>
  <w:num w:numId="63" w16cid:durableId="1599218979">
    <w:abstractNumId w:val="5"/>
  </w:num>
  <w:num w:numId="64" w16cid:durableId="522791760">
    <w:abstractNumId w:val="85"/>
  </w:num>
  <w:num w:numId="65" w16cid:durableId="1841038353">
    <w:abstractNumId w:val="34"/>
  </w:num>
  <w:num w:numId="66" w16cid:durableId="280915240">
    <w:abstractNumId w:val="79"/>
  </w:num>
  <w:num w:numId="67" w16cid:durableId="864438113">
    <w:abstractNumId w:val="9"/>
  </w:num>
  <w:num w:numId="68" w16cid:durableId="1202938230">
    <w:abstractNumId w:val="31"/>
  </w:num>
  <w:num w:numId="69" w16cid:durableId="1215044117">
    <w:abstractNumId w:val="63"/>
  </w:num>
  <w:num w:numId="70" w16cid:durableId="1403020071">
    <w:abstractNumId w:val="17"/>
  </w:num>
  <w:num w:numId="71" w16cid:durableId="97532098">
    <w:abstractNumId w:val="42"/>
  </w:num>
  <w:num w:numId="72" w16cid:durableId="1241253215">
    <w:abstractNumId w:val="66"/>
  </w:num>
  <w:num w:numId="73" w16cid:durableId="1507983850">
    <w:abstractNumId w:val="33"/>
  </w:num>
  <w:num w:numId="74" w16cid:durableId="562526756">
    <w:abstractNumId w:val="6"/>
  </w:num>
  <w:num w:numId="75" w16cid:durableId="1649555630">
    <w:abstractNumId w:val="50"/>
  </w:num>
  <w:num w:numId="76" w16cid:durableId="1006857266">
    <w:abstractNumId w:val="19"/>
  </w:num>
  <w:num w:numId="77" w16cid:durableId="2035567469">
    <w:abstractNumId w:val="82"/>
  </w:num>
  <w:num w:numId="78" w16cid:durableId="1667903525">
    <w:abstractNumId w:val="64"/>
  </w:num>
  <w:num w:numId="79" w16cid:durableId="233471793">
    <w:abstractNumId w:val="25"/>
  </w:num>
  <w:num w:numId="80" w16cid:durableId="1310868439">
    <w:abstractNumId w:val="58"/>
  </w:num>
  <w:num w:numId="81" w16cid:durableId="611283398">
    <w:abstractNumId w:val="45"/>
  </w:num>
  <w:num w:numId="82" w16cid:durableId="1678655160">
    <w:abstractNumId w:val="69"/>
  </w:num>
  <w:num w:numId="83" w16cid:durableId="1707753655">
    <w:abstractNumId w:val="59"/>
  </w:num>
  <w:num w:numId="84" w16cid:durableId="90243657">
    <w:abstractNumId w:val="12"/>
  </w:num>
  <w:num w:numId="85" w16cid:durableId="241183119">
    <w:abstractNumId w:val="12"/>
    <w:lvlOverride w:ilvl="1">
      <w:lvl w:ilvl="1">
        <w:numFmt w:val="lowerLetter"/>
        <w:lvlText w:val="%2."/>
        <w:lvlJc w:val="left"/>
      </w:lvl>
    </w:lvlOverride>
  </w:num>
  <w:num w:numId="86" w16cid:durableId="856306555">
    <w:abstractNumId w:val="12"/>
    <w:lvlOverride w:ilvl="1">
      <w:lvl w:ilvl="1">
        <w:numFmt w:val="lowerLetter"/>
        <w:lvlText w:val="%2."/>
        <w:lvlJc w:val="left"/>
      </w:lvl>
    </w:lvlOverride>
  </w:num>
  <w:num w:numId="87" w16cid:durableId="104616339">
    <w:abstractNumId w:val="4"/>
  </w:num>
  <w:num w:numId="88" w16cid:durableId="597175077">
    <w:abstractNumId w:val="27"/>
  </w:num>
  <w:num w:numId="89" w16cid:durableId="848788632">
    <w:abstractNumId w:val="75"/>
  </w:num>
  <w:num w:numId="90" w16cid:durableId="104937575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1DF1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7344"/>
    <w:rsid w:val="000B0280"/>
    <w:rsid w:val="000B0C85"/>
    <w:rsid w:val="000B368B"/>
    <w:rsid w:val="000B5891"/>
    <w:rsid w:val="000B6153"/>
    <w:rsid w:val="000B6D0F"/>
    <w:rsid w:val="000C0779"/>
    <w:rsid w:val="000C5159"/>
    <w:rsid w:val="000C5C39"/>
    <w:rsid w:val="000D2C0A"/>
    <w:rsid w:val="000E13B8"/>
    <w:rsid w:val="000E57FF"/>
    <w:rsid w:val="000F12CA"/>
    <w:rsid w:val="000F2684"/>
    <w:rsid w:val="000F7DC9"/>
    <w:rsid w:val="0011226C"/>
    <w:rsid w:val="00113BC9"/>
    <w:rsid w:val="00117AB0"/>
    <w:rsid w:val="00122665"/>
    <w:rsid w:val="00122766"/>
    <w:rsid w:val="00125EC3"/>
    <w:rsid w:val="00131316"/>
    <w:rsid w:val="001354A4"/>
    <w:rsid w:val="00135E9D"/>
    <w:rsid w:val="001379D8"/>
    <w:rsid w:val="00144202"/>
    <w:rsid w:val="00145FA5"/>
    <w:rsid w:val="0015702C"/>
    <w:rsid w:val="001601C0"/>
    <w:rsid w:val="001604A2"/>
    <w:rsid w:val="001638E4"/>
    <w:rsid w:val="00175356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E1703"/>
    <w:rsid w:val="001E6442"/>
    <w:rsid w:val="00200C8D"/>
    <w:rsid w:val="002033DA"/>
    <w:rsid w:val="00203924"/>
    <w:rsid w:val="00211AF6"/>
    <w:rsid w:val="002151B1"/>
    <w:rsid w:val="0021693F"/>
    <w:rsid w:val="00220A87"/>
    <w:rsid w:val="00221EF8"/>
    <w:rsid w:val="00236856"/>
    <w:rsid w:val="00245CE6"/>
    <w:rsid w:val="00246C40"/>
    <w:rsid w:val="00250705"/>
    <w:rsid w:val="002600DB"/>
    <w:rsid w:val="00260199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0510D"/>
    <w:rsid w:val="003118D9"/>
    <w:rsid w:val="00311F95"/>
    <w:rsid w:val="003120BA"/>
    <w:rsid w:val="00312313"/>
    <w:rsid w:val="003163F4"/>
    <w:rsid w:val="00317E3D"/>
    <w:rsid w:val="00321411"/>
    <w:rsid w:val="0032266F"/>
    <w:rsid w:val="00323DB1"/>
    <w:rsid w:val="003246A4"/>
    <w:rsid w:val="00325A20"/>
    <w:rsid w:val="00326D2B"/>
    <w:rsid w:val="003275ED"/>
    <w:rsid w:val="00327A67"/>
    <w:rsid w:val="00333F7F"/>
    <w:rsid w:val="003364A1"/>
    <w:rsid w:val="003414CF"/>
    <w:rsid w:val="00355B87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54D51"/>
    <w:rsid w:val="004573EE"/>
    <w:rsid w:val="00467311"/>
    <w:rsid w:val="00473FC9"/>
    <w:rsid w:val="00474FAB"/>
    <w:rsid w:val="00482385"/>
    <w:rsid w:val="0048324E"/>
    <w:rsid w:val="004935B2"/>
    <w:rsid w:val="004953D0"/>
    <w:rsid w:val="00496CEA"/>
    <w:rsid w:val="004A2797"/>
    <w:rsid w:val="004A37BB"/>
    <w:rsid w:val="004B2FA3"/>
    <w:rsid w:val="004B732E"/>
    <w:rsid w:val="004B798E"/>
    <w:rsid w:val="004C359E"/>
    <w:rsid w:val="004C7EE5"/>
    <w:rsid w:val="004D4022"/>
    <w:rsid w:val="004D52E4"/>
    <w:rsid w:val="004E3941"/>
    <w:rsid w:val="004E4084"/>
    <w:rsid w:val="004E7D69"/>
    <w:rsid w:val="004F40FC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6238B"/>
    <w:rsid w:val="00565C41"/>
    <w:rsid w:val="00567D1E"/>
    <w:rsid w:val="00573186"/>
    <w:rsid w:val="005809DC"/>
    <w:rsid w:val="00582A32"/>
    <w:rsid w:val="005834B6"/>
    <w:rsid w:val="005846D2"/>
    <w:rsid w:val="0058683F"/>
    <w:rsid w:val="005907C8"/>
    <w:rsid w:val="005A20E1"/>
    <w:rsid w:val="005A2112"/>
    <w:rsid w:val="005A45E1"/>
    <w:rsid w:val="005D422A"/>
    <w:rsid w:val="005E3725"/>
    <w:rsid w:val="005E5F3C"/>
    <w:rsid w:val="005E6DEE"/>
    <w:rsid w:val="005F10AC"/>
    <w:rsid w:val="005F747D"/>
    <w:rsid w:val="005F7A49"/>
    <w:rsid w:val="006000F9"/>
    <w:rsid w:val="0060196C"/>
    <w:rsid w:val="0060519B"/>
    <w:rsid w:val="00615CBE"/>
    <w:rsid w:val="00617171"/>
    <w:rsid w:val="00617F80"/>
    <w:rsid w:val="00620937"/>
    <w:rsid w:val="006219FD"/>
    <w:rsid w:val="00623075"/>
    <w:rsid w:val="00624750"/>
    <w:rsid w:val="00624799"/>
    <w:rsid w:val="00635E33"/>
    <w:rsid w:val="006470A2"/>
    <w:rsid w:val="00651D76"/>
    <w:rsid w:val="0066143A"/>
    <w:rsid w:val="00662CAD"/>
    <w:rsid w:val="006651BA"/>
    <w:rsid w:val="006676CE"/>
    <w:rsid w:val="00681C05"/>
    <w:rsid w:val="00685982"/>
    <w:rsid w:val="006861A5"/>
    <w:rsid w:val="00686EA5"/>
    <w:rsid w:val="0068773B"/>
    <w:rsid w:val="006908EF"/>
    <w:rsid w:val="006910F2"/>
    <w:rsid w:val="00691B92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66CA"/>
    <w:rsid w:val="006F6F54"/>
    <w:rsid w:val="0070658A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63D44"/>
    <w:rsid w:val="007659BC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77AA"/>
    <w:rsid w:val="00862F78"/>
    <w:rsid w:val="008713A0"/>
    <w:rsid w:val="00872C33"/>
    <w:rsid w:val="008742F3"/>
    <w:rsid w:val="00880C42"/>
    <w:rsid w:val="00891FC2"/>
    <w:rsid w:val="00892EAE"/>
    <w:rsid w:val="00894B38"/>
    <w:rsid w:val="008A4C80"/>
    <w:rsid w:val="008B5588"/>
    <w:rsid w:val="008C11F3"/>
    <w:rsid w:val="008C274D"/>
    <w:rsid w:val="008C59E8"/>
    <w:rsid w:val="008D133E"/>
    <w:rsid w:val="008D7844"/>
    <w:rsid w:val="008E14C9"/>
    <w:rsid w:val="008E4026"/>
    <w:rsid w:val="008F0BF3"/>
    <w:rsid w:val="008F1BD6"/>
    <w:rsid w:val="008F2371"/>
    <w:rsid w:val="008F4BF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327AA"/>
    <w:rsid w:val="00933C7E"/>
    <w:rsid w:val="00936104"/>
    <w:rsid w:val="00941C18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4E64"/>
    <w:rsid w:val="009F7A31"/>
    <w:rsid w:val="00A002D3"/>
    <w:rsid w:val="00A04A26"/>
    <w:rsid w:val="00A054FC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2A96"/>
    <w:rsid w:val="00AB074F"/>
    <w:rsid w:val="00AB782D"/>
    <w:rsid w:val="00AC0C81"/>
    <w:rsid w:val="00AC5470"/>
    <w:rsid w:val="00AC59DC"/>
    <w:rsid w:val="00AC6593"/>
    <w:rsid w:val="00AC70EB"/>
    <w:rsid w:val="00AD1FC3"/>
    <w:rsid w:val="00AD5E08"/>
    <w:rsid w:val="00AF0A59"/>
    <w:rsid w:val="00AF0D3E"/>
    <w:rsid w:val="00AF1D01"/>
    <w:rsid w:val="00AF32FE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25BC"/>
    <w:rsid w:val="00B63E6B"/>
    <w:rsid w:val="00B66788"/>
    <w:rsid w:val="00B67897"/>
    <w:rsid w:val="00B70771"/>
    <w:rsid w:val="00B746D5"/>
    <w:rsid w:val="00B75271"/>
    <w:rsid w:val="00B75835"/>
    <w:rsid w:val="00B81CF2"/>
    <w:rsid w:val="00B845BD"/>
    <w:rsid w:val="00B84D4E"/>
    <w:rsid w:val="00B85A62"/>
    <w:rsid w:val="00B868A0"/>
    <w:rsid w:val="00B86DBA"/>
    <w:rsid w:val="00B909E9"/>
    <w:rsid w:val="00B91413"/>
    <w:rsid w:val="00B9665F"/>
    <w:rsid w:val="00BA24C0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E29DC"/>
    <w:rsid w:val="00BE2A47"/>
    <w:rsid w:val="00BE6860"/>
    <w:rsid w:val="00BE7211"/>
    <w:rsid w:val="00BE79E8"/>
    <w:rsid w:val="00BF0518"/>
    <w:rsid w:val="00BF324B"/>
    <w:rsid w:val="00BF4078"/>
    <w:rsid w:val="00BF666E"/>
    <w:rsid w:val="00BF66DE"/>
    <w:rsid w:val="00BF7C16"/>
    <w:rsid w:val="00C04EA7"/>
    <w:rsid w:val="00C05CB7"/>
    <w:rsid w:val="00C06CB3"/>
    <w:rsid w:val="00C10B0F"/>
    <w:rsid w:val="00C1722F"/>
    <w:rsid w:val="00C21BD2"/>
    <w:rsid w:val="00C26CB4"/>
    <w:rsid w:val="00C27558"/>
    <w:rsid w:val="00C32DBF"/>
    <w:rsid w:val="00C3563B"/>
    <w:rsid w:val="00C42CA4"/>
    <w:rsid w:val="00C44231"/>
    <w:rsid w:val="00C47DBE"/>
    <w:rsid w:val="00C517CB"/>
    <w:rsid w:val="00C606FE"/>
    <w:rsid w:val="00C65061"/>
    <w:rsid w:val="00C656A0"/>
    <w:rsid w:val="00C671EA"/>
    <w:rsid w:val="00C756A9"/>
    <w:rsid w:val="00C76691"/>
    <w:rsid w:val="00C80985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CF29DE"/>
    <w:rsid w:val="00D02371"/>
    <w:rsid w:val="00D07D29"/>
    <w:rsid w:val="00D11F73"/>
    <w:rsid w:val="00D12DAA"/>
    <w:rsid w:val="00D1700B"/>
    <w:rsid w:val="00D209D1"/>
    <w:rsid w:val="00D22594"/>
    <w:rsid w:val="00D22AD3"/>
    <w:rsid w:val="00D40102"/>
    <w:rsid w:val="00D4116C"/>
    <w:rsid w:val="00D4269C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07C6"/>
    <w:rsid w:val="00DF189B"/>
    <w:rsid w:val="00DF53AD"/>
    <w:rsid w:val="00DF53B9"/>
    <w:rsid w:val="00DF5C55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73BB"/>
    <w:rsid w:val="00E71B4C"/>
    <w:rsid w:val="00E92E3A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766B"/>
    <w:rsid w:val="00EE618E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3405A"/>
    <w:rsid w:val="00F34719"/>
    <w:rsid w:val="00F41D8C"/>
    <w:rsid w:val="00F43B04"/>
    <w:rsid w:val="00F45F35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019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5B2"/>
    <w:rsid w:val="00FD5667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E6B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1047</TotalTime>
  <Pages>12</Pages>
  <Words>10840</Words>
  <Characters>6180</Characters>
  <Application>Microsoft Office Word</Application>
  <DocSecurity>0</DocSecurity>
  <Lines>51</Lines>
  <Paragraphs>33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100</cp:revision>
  <cp:lastPrinted>2015-03-05T20:32:00Z</cp:lastPrinted>
  <dcterms:created xsi:type="dcterms:W3CDTF">2018-06-18T19:06:00Z</dcterms:created>
  <dcterms:modified xsi:type="dcterms:W3CDTF">2025-10-21T15:36:00Z</dcterms:modified>
</cp:coreProperties>
</file>