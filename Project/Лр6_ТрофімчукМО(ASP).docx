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336" w14:textId="58F4C1D4" w:rsidR="00D825E8" w:rsidRPr="00E627E4" w:rsidRDefault="00D825E8" w:rsidP="00D825E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>Лабораторна робота №</w:t>
      </w:r>
      <w:r w:rsidR="00E627E4" w:rsidRPr="00E627E4">
        <w:rPr>
          <w:rFonts w:ascii="Times New Roman" w:hAnsi="Times New Roman"/>
          <w:b/>
          <w:bCs/>
          <w:sz w:val="28"/>
          <w:szCs w:val="28"/>
          <w:lang w:val="ru-RU"/>
        </w:rPr>
        <w:t>6</w:t>
      </w:r>
    </w:p>
    <w:p w14:paraId="48A58FA1" w14:textId="3BC1D1D1" w:rsidR="0074195E" w:rsidRPr="007573A6" w:rsidRDefault="00E627E4" w:rsidP="006910F2">
      <w:pPr>
        <w:spacing w:line="36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E627E4">
        <w:rPr>
          <w:rFonts w:ascii="Times New Roman" w:hAnsi="Times New Roman"/>
          <w:b/>
          <w:bCs/>
          <w:i/>
          <w:iCs/>
          <w:sz w:val="28"/>
          <w:szCs w:val="28"/>
        </w:rPr>
        <w:t>Розробка клієнтських додатків з використанням Blazor WebAssembly</w:t>
      </w:r>
      <w:r w:rsidR="00226B5F" w:rsidRPr="00226B5F">
        <w:rPr>
          <w:rFonts w:ascii="Times New Roman" w:hAnsi="Times New Roman"/>
          <w:b/>
          <w:bCs/>
          <w:i/>
          <w:iCs/>
          <w:sz w:val="28"/>
          <w:szCs w:val="28"/>
        </w:rPr>
        <w:t>.</w:t>
      </w:r>
    </w:p>
    <w:p w14:paraId="0EF40978" w14:textId="4BB71ADD" w:rsidR="006910F2" w:rsidRPr="007573A6" w:rsidRDefault="006921C7" w:rsidP="006921C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E627E4" w:rsidRPr="00E627E4">
        <w:rPr>
          <w:rFonts w:ascii="Times New Roman" w:hAnsi="Times New Roman"/>
          <w:sz w:val="28"/>
          <w:szCs w:val="28"/>
        </w:rPr>
        <w:t>отримати навички створення та інтеграції клієнтського додатку з RESTful Web API за допомогою Blazor WebAssembly</w:t>
      </w:r>
      <w:r w:rsidR="0073201B" w:rsidRPr="0073201B">
        <w:rPr>
          <w:rFonts w:ascii="Times New Roman" w:hAnsi="Times New Roman"/>
          <w:sz w:val="28"/>
          <w:szCs w:val="28"/>
        </w:rPr>
        <w:t>.</w:t>
      </w:r>
    </w:p>
    <w:p w14:paraId="5E2DC6E4" w14:textId="078408CD" w:rsidR="0074195E" w:rsidRPr="00560F33" w:rsidRDefault="0074195E" w:rsidP="0074195E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560F33">
        <w:rPr>
          <w:rFonts w:ascii="Times New Roman" w:hAnsi="Times New Roman"/>
          <w:sz w:val="28"/>
          <w:szCs w:val="28"/>
        </w:rPr>
        <w:t>Хід роботи</w:t>
      </w:r>
    </w:p>
    <w:p w14:paraId="1AB87190" w14:textId="77777777" w:rsidR="007573A6" w:rsidRPr="00E627E4" w:rsidRDefault="007573A6" w:rsidP="007573A6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627E4">
        <w:rPr>
          <w:rFonts w:ascii="Times New Roman" w:hAnsi="Times New Roman"/>
          <w:b/>
          <w:bCs/>
          <w:sz w:val="28"/>
          <w:szCs w:val="28"/>
        </w:rPr>
        <w:t>Завдання 1.</w:t>
      </w:r>
    </w:p>
    <w:p w14:paraId="24690D8A" w14:textId="191E59BF" w:rsidR="006F3DC5" w:rsidRDefault="00E627E4" w:rsidP="00E627E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E627E4">
        <w:rPr>
          <w:rFonts w:ascii="Times New Roman" w:hAnsi="Times New Roman"/>
          <w:sz w:val="28"/>
          <w:szCs w:val="28"/>
        </w:rPr>
        <w:t>Створіть у своєму рішенні проект Blazor WebAssembly, який взаємодіятиме з WebAPI. Розробіть сторінки та необхідні компоненти для виконання CRUD-операцій з існуючими сутностями. Додайте валідацію для створених форм.</w:t>
      </w:r>
    </w:p>
    <w:p w14:paraId="25B15AC2" w14:textId="4EA0241E" w:rsidR="00E627E4" w:rsidRDefault="00E627E4" w:rsidP="00E627E4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 w:rsidRPr="00E627E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09677F9" wp14:editId="662944F4">
            <wp:extent cx="1865150" cy="2562225"/>
            <wp:effectExtent l="0" t="0" r="1905" b="0"/>
            <wp:docPr id="314112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2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0151" cy="25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A5E5" w14:textId="6CF35C0E" w:rsidR="00E627E4" w:rsidRDefault="00E627E4" w:rsidP="00E627E4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1.1. Стоврений проект </w:t>
      </w:r>
      <w:r w:rsidRPr="00E627E4">
        <w:rPr>
          <w:rFonts w:ascii="Times New Roman" w:hAnsi="Times New Roman"/>
          <w:sz w:val="28"/>
          <w:szCs w:val="28"/>
        </w:rPr>
        <w:t>Blazor WebAssembly</w:t>
      </w:r>
    </w:p>
    <w:p w14:paraId="322F3172" w14:textId="745D6BAB" w:rsidR="00E627E4" w:rsidRPr="00E627E4" w:rsidRDefault="00E627E4" w:rsidP="00E627E4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</w:rPr>
      </w:pPr>
      <w:r w:rsidRPr="00E627E4">
        <w:rPr>
          <w:rFonts w:ascii="Times New Roman" w:hAnsi="Times New Roman"/>
          <w:sz w:val="28"/>
          <w:szCs w:val="28"/>
          <w:u w:val="single"/>
        </w:rPr>
        <w:t>Лістинг (</w:t>
      </w:r>
      <w:r w:rsidRPr="00E627E4">
        <w:rPr>
          <w:rFonts w:ascii="Times New Roman" w:hAnsi="Times New Roman"/>
          <w:sz w:val="28"/>
          <w:szCs w:val="28"/>
          <w:u w:val="single"/>
          <w:lang w:val="en-US"/>
        </w:rPr>
        <w:t>Program</w:t>
      </w:r>
      <w:r w:rsidRPr="00E627E4">
        <w:rPr>
          <w:rFonts w:ascii="Times New Roman" w:hAnsi="Times New Roman"/>
          <w:sz w:val="28"/>
          <w:szCs w:val="28"/>
          <w:u w:val="single"/>
        </w:rPr>
        <w:t>.</w:t>
      </w:r>
      <w:r w:rsidRPr="00E627E4">
        <w:rPr>
          <w:rFonts w:ascii="Times New Roman" w:hAnsi="Times New Roman"/>
          <w:sz w:val="28"/>
          <w:szCs w:val="28"/>
          <w:u w:val="single"/>
          <w:lang w:val="en-US"/>
        </w:rPr>
        <w:t>cs</w:t>
      </w:r>
      <w:r w:rsidRPr="00E627E4">
        <w:rPr>
          <w:rFonts w:ascii="Times New Roman" w:hAnsi="Times New Roman"/>
          <w:sz w:val="28"/>
          <w:szCs w:val="28"/>
          <w:u w:val="single"/>
        </w:rPr>
        <w:t>) налаштувань створеного проекту:</w:t>
      </w:r>
    </w:p>
    <w:p w14:paraId="74888344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using BlazorApp_JobPortal;</w:t>
      </w:r>
    </w:p>
    <w:p w14:paraId="3420BFF7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using Blazored.LocalStorage;</w:t>
      </w:r>
    </w:p>
    <w:p w14:paraId="67712EBC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using JobPortal.BlazorApp.Providers;</w:t>
      </w:r>
    </w:p>
    <w:p w14:paraId="7C1AD17D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using JobPortal.BlazorApp.Services;</w:t>
      </w:r>
    </w:p>
    <w:p w14:paraId="2BE39788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using Microsoft.AspNetCore.Components.Authorization;</w:t>
      </w:r>
    </w:p>
    <w:p w14:paraId="5538FE44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using Microsoft.AspNetCore.Components.Web;</w:t>
      </w:r>
    </w:p>
    <w:p w14:paraId="067F69F2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using Microsoft.AspNetCore.Components.WebAssembly.Hosting;</w:t>
      </w:r>
    </w:p>
    <w:p w14:paraId="61102A53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434A1F2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var builder = WebAssemblyHostBuilder.CreateDefault(args);</w:t>
      </w:r>
    </w:p>
    <w:p w14:paraId="32359B0E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D8A2F44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builder.Services.AddBlazoredLocalStorage();</w:t>
      </w:r>
    </w:p>
    <w:p w14:paraId="494432F9" w14:textId="77777777" w:rsid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  <w:lang w:val="en-US"/>
        </w:rPr>
      </w:pPr>
      <w:r w:rsidRPr="00E627E4">
        <w:rPr>
          <w:rFonts w:ascii="Cascadia Code" w:hAnsi="Cascadia Code"/>
          <w:sz w:val="18"/>
          <w:szCs w:val="18"/>
        </w:rPr>
        <w:t>builder.Services.AddAuthorizationCore();</w:t>
      </w:r>
    </w:p>
    <w:p w14:paraId="4FD1DEC7" w14:textId="77777777" w:rsid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  <w:lang w:val="en-US"/>
        </w:rPr>
      </w:pPr>
    </w:p>
    <w:p w14:paraId="0FE41BB7" w14:textId="77777777" w:rsid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  <w:lang w:val="en-US"/>
        </w:rPr>
      </w:pPr>
    </w:p>
    <w:p w14:paraId="73364C62" w14:textId="77777777" w:rsid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  <w:lang w:val="en-US"/>
        </w:rPr>
      </w:pPr>
    </w:p>
    <w:p w14:paraId="4C5A18F7" w14:textId="77777777" w:rsid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  <w:lang w:val="en-US"/>
        </w:rPr>
      </w:pPr>
    </w:p>
    <w:p w14:paraId="44A4CFA1" w14:textId="77777777" w:rsid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  <w:lang w:val="en-US"/>
        </w:rPr>
      </w:pPr>
    </w:p>
    <w:p w14:paraId="77F7A005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  <w:lang w:val="en-US"/>
        </w:rPr>
      </w:pPr>
    </w:p>
    <w:p w14:paraId="58644A2E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A7EAABE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lastRenderedPageBreak/>
        <w:t>builder.Services.AddScoped&lt;AuthenticationStateProvider, ApiAuthenticationStateProvider&gt;();</w:t>
      </w:r>
    </w:p>
    <w:p w14:paraId="0869014F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3F63F5B6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builder.RootComponents.Add&lt;App&gt;("#app");</w:t>
      </w:r>
    </w:p>
    <w:p w14:paraId="78D621ED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builder.RootComponents.Add&lt;HeadOutlet&gt;("head::after");</w:t>
      </w:r>
    </w:p>
    <w:p w14:paraId="49E086FF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5A7AEE4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builder.Services.AddScoped(sp =&gt; new HttpClient { BaseAddress = new Uri(builder.HostEnvironment.BaseAddress) });</w:t>
      </w:r>
    </w:p>
    <w:p w14:paraId="4CED3AE4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builder.Services.AddScoped(sp =&gt;</w:t>
      </w:r>
    </w:p>
    <w:p w14:paraId="43F92368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 xml:space="preserve">    new HttpClient { BaseAddress = new Uri("https://localhost:7283/api/") });</w:t>
      </w:r>
    </w:p>
    <w:p w14:paraId="47D019CF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57AE98D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builder.Services.AddScoped&lt;JobsService&gt;();</w:t>
      </w:r>
    </w:p>
    <w:p w14:paraId="275E8769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builder.Services.AddScoped&lt;AuthService&gt;();</w:t>
      </w:r>
    </w:p>
    <w:p w14:paraId="707DA208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EBDF369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Cascadia Code" w:hAnsi="Cascadia Code"/>
          <w:sz w:val="18"/>
          <w:szCs w:val="18"/>
        </w:rPr>
        <w:t>await builder.Build().RunAsync();</w:t>
      </w:r>
    </w:p>
    <w:p w14:paraId="5D4ACF8F" w14:textId="77777777" w:rsidR="00E627E4" w:rsidRPr="00E627E4" w:rsidRDefault="00E627E4" w:rsidP="00E627E4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5C38A724" w14:textId="13AA79E9" w:rsidR="00E627E4" w:rsidRDefault="00E627E4" w:rsidP="00554B07">
      <w:pPr>
        <w:spacing w:after="0" w:line="36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Times New Roman" w:hAnsi="Times New Roman"/>
          <w:sz w:val="28"/>
          <w:szCs w:val="28"/>
          <w:u w:val="single"/>
        </w:rPr>
        <w:t xml:space="preserve">Лістинг </w:t>
      </w:r>
      <w:r>
        <w:rPr>
          <w:rFonts w:ascii="Times New Roman" w:hAnsi="Times New Roman"/>
          <w:sz w:val="28"/>
          <w:szCs w:val="28"/>
          <w:u w:val="single"/>
        </w:rPr>
        <w:t>моделей</w:t>
      </w:r>
      <w:r w:rsidRPr="00E627E4">
        <w:rPr>
          <w:rFonts w:ascii="Times New Roman" w:hAnsi="Times New Roman"/>
          <w:sz w:val="28"/>
          <w:szCs w:val="28"/>
          <w:u w:val="single"/>
        </w:rPr>
        <w:t xml:space="preserve"> створеного проекту</w:t>
      </w:r>
      <w:r w:rsidR="00554B07">
        <w:rPr>
          <w:rFonts w:ascii="Times New Roman" w:hAnsi="Times New Roman"/>
          <w:sz w:val="28"/>
          <w:szCs w:val="28"/>
          <w:u w:val="single"/>
        </w:rPr>
        <w:t xml:space="preserve"> (з серверною валідацією)</w:t>
      </w:r>
      <w:r w:rsidRPr="00E627E4">
        <w:rPr>
          <w:rFonts w:ascii="Times New Roman" w:hAnsi="Times New Roman"/>
          <w:sz w:val="28"/>
          <w:szCs w:val="28"/>
          <w:u w:val="single"/>
        </w:rPr>
        <w:t>:</w:t>
      </w:r>
    </w:p>
    <w:p w14:paraId="4BEDD40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namespace JobPortal.BlazorApp.Models</w:t>
      </w:r>
    </w:p>
    <w:p w14:paraId="7DEBB0D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55EBE69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color w:val="00B050"/>
          <w:sz w:val="18"/>
          <w:szCs w:val="18"/>
        </w:rPr>
      </w:pPr>
      <w:r w:rsidRPr="00554B07">
        <w:rPr>
          <w:rFonts w:ascii="Cascadia Code" w:hAnsi="Cascadia Code"/>
          <w:color w:val="00B050"/>
          <w:sz w:val="18"/>
          <w:szCs w:val="18"/>
        </w:rPr>
        <w:t xml:space="preserve">    public class UserDto</w:t>
      </w:r>
    </w:p>
    <w:p w14:paraId="55FA41F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7CC0838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Id { get; set; }</w:t>
      </w:r>
    </w:p>
    <w:p w14:paraId="0082CF1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UserName { get; set; }</w:t>
      </w:r>
    </w:p>
    <w:p w14:paraId="354FD211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Email { get; set; }</w:t>
      </w:r>
    </w:p>
    <w:p w14:paraId="523AA3C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Role { get; set; }</w:t>
      </w:r>
    </w:p>
    <w:p w14:paraId="2EAADBB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DateTime CreatedAt { get; set; }</w:t>
      </w:r>
    </w:p>
    <w:p w14:paraId="6BBB840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13C4A8C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3E16A6FC" w14:textId="77777777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ED5ECA8" w14:textId="77777777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EFA5807" w14:textId="0610D55C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System.ComponentModel.DataAnnotations;</w:t>
      </w:r>
    </w:p>
    <w:p w14:paraId="050FC23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89A57E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namespace JobPortal.BlazorApp.Models</w:t>
      </w:r>
    </w:p>
    <w:p w14:paraId="642AFAE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5FE9574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color w:val="00B050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</w:t>
      </w:r>
      <w:r w:rsidRPr="00554B07">
        <w:rPr>
          <w:rFonts w:ascii="Cascadia Code" w:hAnsi="Cascadia Code"/>
          <w:color w:val="00B050"/>
          <w:sz w:val="18"/>
          <w:szCs w:val="18"/>
        </w:rPr>
        <w:t>public class RegisterDto</w:t>
      </w:r>
    </w:p>
    <w:p w14:paraId="15C5F7F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66C688E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"Введіть повне ім'я")]</w:t>
      </w:r>
    </w:p>
    <w:p w14:paraId="697F25B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FullName { get; set; } = string.Empty;</w:t>
      </w:r>
    </w:p>
    <w:p w14:paraId="4DD7AE5C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6648CC1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"Введіть Email")]</w:t>
      </w:r>
    </w:p>
    <w:p w14:paraId="11C9C7C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[EmailAddress(ErrorMessage = "Некоректний формат Email")]</w:t>
      </w:r>
    </w:p>
    <w:p w14:paraId="0501CCB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Email { get; set; } = string.Empty;</w:t>
      </w:r>
    </w:p>
    <w:p w14:paraId="3117AE3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7483927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"Введіть пароль")]</w:t>
      </w:r>
    </w:p>
    <w:p w14:paraId="76964C7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[MinLength(6, ErrorMessage = "Пароль має бути мінімум 6 символів")]</w:t>
      </w:r>
    </w:p>
    <w:p w14:paraId="7F0194C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Password { get; set; } = string.Empty;</w:t>
      </w:r>
    </w:p>
    <w:p w14:paraId="7AB48A4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7B28A6D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"Підтвердіть пароль")]</w:t>
      </w:r>
    </w:p>
    <w:p w14:paraId="619688F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[Compare(nameof(Password), ErrorMessage = "Паролі не співпадають")]</w:t>
      </w:r>
    </w:p>
    <w:p w14:paraId="6711180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ConfirmPassword { get; set; } = string.Empty;</w:t>
      </w:r>
    </w:p>
    <w:p w14:paraId="15D3125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5D7378F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"Оберіть роль")]</w:t>
      </w:r>
    </w:p>
    <w:p w14:paraId="31F52C2C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Role { get; set; } = "Candidate";</w:t>
      </w:r>
    </w:p>
    <w:p w14:paraId="25AC588C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72AAC6EC" w14:textId="5FCDAE0D" w:rsidR="00E627E4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1E7EAF44" w14:textId="77777777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61D4660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System.ComponentModel.DataAnnotations;</w:t>
      </w:r>
    </w:p>
    <w:p w14:paraId="2C5A8BC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28B159D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namespace BlazorApp_JobPortal.Models</w:t>
      </w:r>
    </w:p>
    <w:p w14:paraId="36CF587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4B81367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color w:val="00B050"/>
          <w:sz w:val="18"/>
          <w:szCs w:val="18"/>
        </w:rPr>
      </w:pPr>
      <w:r w:rsidRPr="00554B07">
        <w:rPr>
          <w:rFonts w:ascii="Cascadia Code" w:hAnsi="Cascadia Code"/>
          <w:color w:val="00B050"/>
          <w:sz w:val="18"/>
          <w:szCs w:val="18"/>
        </w:rPr>
        <w:t xml:space="preserve">    public class LoginDto</w:t>
      </w:r>
    </w:p>
    <w:p w14:paraId="3712D19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67FF525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"Введіть Email")]</w:t>
      </w:r>
    </w:p>
    <w:p w14:paraId="4906AE3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[EmailAddress(ErrorMessage = "Некоректний формат Email")]</w:t>
      </w:r>
    </w:p>
    <w:p w14:paraId="20557EC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Email { get; set; } = string.Empty;</w:t>
      </w:r>
    </w:p>
    <w:p w14:paraId="0AEE084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68C0D0D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"Введіть пароль")]</w:t>
      </w:r>
    </w:p>
    <w:p w14:paraId="4819307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Password { get; set; } = string.Empty;</w:t>
      </w:r>
    </w:p>
    <w:p w14:paraId="0964DC9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lastRenderedPageBreak/>
        <w:t xml:space="preserve">    }</w:t>
      </w:r>
    </w:p>
    <w:p w14:paraId="7D7019E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641A5808" w14:textId="77777777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A94D60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namespace BlazorApp_JobPortal.Models</w:t>
      </w:r>
    </w:p>
    <w:p w14:paraId="4AE3C00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1E4AC58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color w:val="00B050"/>
          <w:sz w:val="18"/>
          <w:szCs w:val="18"/>
        </w:rPr>
      </w:pPr>
      <w:r w:rsidRPr="00554B07">
        <w:rPr>
          <w:rFonts w:ascii="Cascadia Code" w:hAnsi="Cascadia Code"/>
          <w:color w:val="00B050"/>
          <w:sz w:val="18"/>
          <w:szCs w:val="18"/>
        </w:rPr>
        <w:t xml:space="preserve">    public class AuthResponseDto</w:t>
      </w:r>
    </w:p>
    <w:p w14:paraId="3589997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7AD19C5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Token { get; set; } = string.Empty;</w:t>
      </w:r>
    </w:p>
    <w:p w14:paraId="56675FD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bool IsSuccess { get; set; }</w:t>
      </w:r>
    </w:p>
    <w:p w14:paraId="56D58C3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string? ErrorMessage { get; set; }</w:t>
      </w:r>
    </w:p>
    <w:p w14:paraId="5970AEC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52EF281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7804244B" w14:textId="77777777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2422857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System.ComponentModel.DataAnnotations;</w:t>
      </w:r>
    </w:p>
    <w:p w14:paraId="5B67077C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A97176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namespace JobPortal.BlazorApp.Models</w:t>
      </w:r>
    </w:p>
    <w:p w14:paraId="3169D82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4497500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color w:val="00B050"/>
          <w:sz w:val="18"/>
          <w:szCs w:val="18"/>
        </w:rPr>
      </w:pPr>
      <w:r w:rsidRPr="00554B07">
        <w:rPr>
          <w:rFonts w:ascii="Cascadia Code" w:hAnsi="Cascadia Code"/>
          <w:color w:val="00B050"/>
          <w:sz w:val="18"/>
          <w:szCs w:val="18"/>
        </w:rPr>
        <w:t xml:space="preserve">    public class JobDto</w:t>
      </w:r>
    </w:p>
    <w:p w14:paraId="7BE5E4EC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3D8C1D6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int Id { get; set; }</w:t>
      </w:r>
    </w:p>
    <w:p w14:paraId="4350F95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"Введіть назву вакансії")]</w:t>
      </w:r>
    </w:p>
    <w:p w14:paraId="147B7C2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[MinLength(3)]</w:t>
      </w:r>
    </w:p>
    <w:p w14:paraId="6056479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Title { get; set; }</w:t>
      </w:r>
    </w:p>
    <w:p w14:paraId="690670B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371FAB3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"Введіть опис")]</w:t>
      </w:r>
    </w:p>
    <w:p w14:paraId="54F7814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Description { get; set; }</w:t>
      </w:r>
    </w:p>
    <w:p w14:paraId="3627015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16A64A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[Required(ErrorMessage = "Введіть назву компанії")]</w:t>
      </w:r>
    </w:p>
    <w:p w14:paraId="39A5426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string Company { get; set; }</w:t>
      </w:r>
    </w:p>
    <w:p w14:paraId="13F11F1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2441AB1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5A2D7709" w14:textId="77777777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3113A302" w14:textId="77777777" w:rsidR="00554B07" w:rsidRPr="00E627E4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6A5D06C" w14:textId="1F9915E6" w:rsidR="00554B07" w:rsidRDefault="00554B07" w:rsidP="00554B07">
      <w:pPr>
        <w:spacing w:after="0" w:line="360" w:lineRule="auto"/>
        <w:ind w:firstLine="567"/>
        <w:rPr>
          <w:rFonts w:ascii="Cascadia Code" w:hAnsi="Cascadia Code"/>
          <w:sz w:val="18"/>
          <w:szCs w:val="18"/>
        </w:rPr>
      </w:pPr>
      <w:r w:rsidRPr="00E627E4">
        <w:rPr>
          <w:rFonts w:ascii="Times New Roman" w:hAnsi="Times New Roman"/>
          <w:sz w:val="28"/>
          <w:szCs w:val="28"/>
          <w:u w:val="single"/>
        </w:rPr>
        <w:t xml:space="preserve">Лістинг </w:t>
      </w:r>
      <w:r>
        <w:rPr>
          <w:rFonts w:ascii="Times New Roman" w:hAnsi="Times New Roman"/>
          <w:sz w:val="28"/>
          <w:szCs w:val="28"/>
          <w:u w:val="single"/>
        </w:rPr>
        <w:t>сервісів</w:t>
      </w:r>
      <w:r w:rsidRPr="00E627E4">
        <w:rPr>
          <w:rFonts w:ascii="Times New Roman" w:hAnsi="Times New Roman"/>
          <w:sz w:val="28"/>
          <w:szCs w:val="28"/>
          <w:u w:val="single"/>
        </w:rPr>
        <w:t xml:space="preserve"> створеного проекту:</w:t>
      </w:r>
    </w:p>
    <w:p w14:paraId="4405095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BlazorApp_JobPortal.Models;</w:t>
      </w:r>
    </w:p>
    <w:p w14:paraId="10442AB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Blazored.LocalStorage;</w:t>
      </w:r>
    </w:p>
    <w:p w14:paraId="2226AB3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JobPortal.BlazorApp.Models;</w:t>
      </w:r>
    </w:p>
    <w:p w14:paraId="4082E11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JobPortal.BlazorApp.Providers;</w:t>
      </w:r>
    </w:p>
    <w:p w14:paraId="78027BE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Microsoft.AspNetCore.Components.Authorization;</w:t>
      </w:r>
    </w:p>
    <w:p w14:paraId="12586ED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System.Net.Http.Json;</w:t>
      </w:r>
    </w:p>
    <w:p w14:paraId="65A0F5C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6B02FFE1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namespace JobPortal.BlazorApp.Services</w:t>
      </w:r>
    </w:p>
    <w:p w14:paraId="6D1F5A5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66D9A25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color w:val="00B050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</w:t>
      </w:r>
      <w:r w:rsidRPr="00554B07">
        <w:rPr>
          <w:rFonts w:ascii="Cascadia Code" w:hAnsi="Cascadia Code"/>
          <w:color w:val="00B050"/>
          <w:sz w:val="18"/>
          <w:szCs w:val="18"/>
        </w:rPr>
        <w:t>public class AuthService</w:t>
      </w:r>
    </w:p>
    <w:p w14:paraId="463571E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0B60127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private readonly HttpClient _http;</w:t>
      </w:r>
    </w:p>
    <w:p w14:paraId="7FB0839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private readonly ILocalStorageService _localStorage;</w:t>
      </w:r>
    </w:p>
    <w:p w14:paraId="31B5327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private readonly AuthenticationStateProvider _authStateProvider;</w:t>
      </w:r>
    </w:p>
    <w:p w14:paraId="0F5CD2D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77109DD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AuthService(HttpClient http, ILocalStorageService localStorage, AuthenticationStateProvider authStateProvider)</w:t>
      </w:r>
    </w:p>
    <w:p w14:paraId="53848CA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1F16035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_http = http;</w:t>
      </w:r>
    </w:p>
    <w:p w14:paraId="2A8B24C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_localStorage = localStorage;</w:t>
      </w:r>
    </w:p>
    <w:p w14:paraId="370ED00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_authStateProvider = authStateProvider;</w:t>
      </w:r>
    </w:p>
    <w:p w14:paraId="4E4F0E9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49F0326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EC9F741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async Task&lt;bool&gt; Register(RegisterDto model)</w:t>
      </w:r>
    </w:p>
    <w:p w14:paraId="451F32A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58E834A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var result = await _http.PostAsJsonAsync("account/register", model);</w:t>
      </w:r>
    </w:p>
    <w:p w14:paraId="5F388C4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return result.IsSuccessStatusCode;</w:t>
      </w:r>
    </w:p>
    <w:p w14:paraId="176BA1E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172E96F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7161AA1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async Task&lt;bool&gt; Login(LoginDto model)</w:t>
      </w:r>
    </w:p>
    <w:p w14:paraId="4AC6141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2BFD559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var result = await _http.PostAsJsonAsync("account/login", model);</w:t>
      </w:r>
    </w:p>
    <w:p w14:paraId="30C9C4F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79637A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if (!result.IsSuccessStatusCode)</w:t>
      </w:r>
    </w:p>
    <w:p w14:paraId="68E11E0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lastRenderedPageBreak/>
        <w:t xml:space="preserve">                return false;</w:t>
      </w:r>
    </w:p>
    <w:p w14:paraId="1F4942F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589ACA7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var response = await result.Content.ReadFromJsonAsync&lt;AuthResponseDto&gt;();</w:t>
      </w:r>
    </w:p>
    <w:p w14:paraId="4555C45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065A35A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if (response == null || string.IsNullOrEmpty(response.Token))</w:t>
      </w:r>
    </w:p>
    <w:p w14:paraId="4DC8ADF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return false;</w:t>
      </w:r>
    </w:p>
    <w:p w14:paraId="26C6D15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3459028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_localStorage.SetItemAsync("authToken", response.Token);</w:t>
      </w:r>
    </w:p>
    <w:p w14:paraId="55C35A7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272B4D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((ApiAuthenticationStateProvider)_authStateProvider).MarkUserAsAuthenticated(response.Token);</w:t>
      </w:r>
    </w:p>
    <w:p w14:paraId="459070A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513D7FC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return true;</w:t>
      </w:r>
    </w:p>
    <w:p w14:paraId="3F5B73A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32705AE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B5D3C1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async Task Logout()</w:t>
      </w:r>
    </w:p>
    <w:p w14:paraId="62D64FA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52BBE1E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_localStorage.RemoveItemAsync("authToken");</w:t>
      </w:r>
    </w:p>
    <w:p w14:paraId="0CD692B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((ApiAuthenticationStateProvider)_authStateProvider).MarkUserAsLoggedOut();</w:t>
      </w:r>
    </w:p>
    <w:p w14:paraId="1EC765F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_http.DefaultRequestHeaders.Authorization = null;</w:t>
      </w:r>
    </w:p>
    <w:p w14:paraId="629FE61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2B4AB1A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6D3DA3C2" w14:textId="6B8E67CD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79C0E686" w14:textId="77777777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0E5E15C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Blazored.LocalStorage;</w:t>
      </w:r>
    </w:p>
    <w:p w14:paraId="4A76FFC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JobPortal.BlazorApp.Models;</w:t>
      </w:r>
    </w:p>
    <w:p w14:paraId="523EAEB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System.Net.Http.Headers;</w:t>
      </w:r>
    </w:p>
    <w:p w14:paraId="49C151E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using System.Net.Http.Json;</w:t>
      </w:r>
    </w:p>
    <w:p w14:paraId="187030A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2307952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namespace JobPortal.BlazorApp.Services</w:t>
      </w:r>
    </w:p>
    <w:p w14:paraId="74F1666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6BF3A0C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color w:val="00B050"/>
          <w:sz w:val="18"/>
          <w:szCs w:val="18"/>
        </w:rPr>
        <w:t xml:space="preserve">    public class JobsService</w:t>
      </w:r>
    </w:p>
    <w:p w14:paraId="7C6C57F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6376D4C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private readonly HttpClient _http;</w:t>
      </w:r>
    </w:p>
    <w:p w14:paraId="60CDA57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private readonly ILocalStorageService _localStorage; </w:t>
      </w:r>
    </w:p>
    <w:p w14:paraId="4C52AC6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AAC351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JobsService(HttpClient http, ILocalStorageService localStorage)</w:t>
      </w:r>
    </w:p>
    <w:p w14:paraId="5B7DBF7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0227521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_http = http;</w:t>
      </w:r>
    </w:p>
    <w:p w14:paraId="3983DFC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_localStorage = localStorage;</w:t>
      </w:r>
    </w:p>
    <w:p w14:paraId="132C45A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24784A1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35C03AD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private async Task SetAuthHeader()</w:t>
      </w:r>
    </w:p>
    <w:p w14:paraId="2A9D163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67699E2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var token = await _localStorage.GetItemAsync&lt;string&gt;("authToken");</w:t>
      </w:r>
    </w:p>
    <w:p w14:paraId="59E5597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EA7255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if (!string.IsNullOrEmpty(token))</w:t>
      </w:r>
    </w:p>
    <w:p w14:paraId="7D5164E1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{</w:t>
      </w:r>
    </w:p>
    <w:p w14:paraId="369814DC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_http.DefaultRequestHeaders.Authorization =</w:t>
      </w:r>
    </w:p>
    <w:p w14:paraId="0364FEF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new AuthenticationHeaderValue("Bearer", token);</w:t>
      </w:r>
    </w:p>
    <w:p w14:paraId="5496D2D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}</w:t>
      </w:r>
    </w:p>
    <w:p w14:paraId="3922DB3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0940C2C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47CC7B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async Task&lt;List&lt;JobDto&gt;&gt; GetJobs()</w:t>
      </w:r>
    </w:p>
    <w:p w14:paraId="1206DAF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2C0B695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// await SetAuthHeader(); </w:t>
      </w:r>
    </w:p>
    <w:p w14:paraId="4CD4CAC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return await _http.GetFromJsonAsync&lt;List&lt;JobDto&gt;&gt;("jobs");</w:t>
      </w:r>
    </w:p>
    <w:p w14:paraId="1A74198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7303EC5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788F9EF2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async Task&lt;JobDto&gt; GetJob(int id)</w:t>
      </w:r>
    </w:p>
    <w:p w14:paraId="38D1B12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5F86467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// await SetAuthHeader();</w:t>
      </w:r>
    </w:p>
    <w:p w14:paraId="3D4B0606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return await _http.GetFromJsonAsync&lt;JobDto&gt;($"jobs/{id}");</w:t>
      </w:r>
    </w:p>
    <w:p w14:paraId="0232DB24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740DA813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AF5E35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async Task CreateJob(JobDto job)</w:t>
      </w:r>
    </w:p>
    <w:p w14:paraId="561FED9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21EB1B1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SetAuthHeader();</w:t>
      </w:r>
    </w:p>
    <w:p w14:paraId="537B1BA5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_http.PostAsJsonAsync("jobs", job);</w:t>
      </w:r>
    </w:p>
    <w:p w14:paraId="34E05E10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lastRenderedPageBreak/>
        <w:t xml:space="preserve">        }</w:t>
      </w:r>
    </w:p>
    <w:p w14:paraId="1E854C7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7AD3B4C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async Task UpdateJob(JobDto job)</w:t>
      </w:r>
    </w:p>
    <w:p w14:paraId="26CBACBC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6EAE6BCE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SetAuthHeader();</w:t>
      </w:r>
    </w:p>
    <w:p w14:paraId="346AB0ED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_http.PutAsJsonAsync($"jobs/{job.Id}", job);</w:t>
      </w:r>
    </w:p>
    <w:p w14:paraId="7C124DEF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6544C1D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19CDEE77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public async Task DeleteJob(int id)</w:t>
      </w:r>
    </w:p>
    <w:p w14:paraId="0C42010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5B2E536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SetAuthHeader();</w:t>
      </w:r>
    </w:p>
    <w:p w14:paraId="1B42FC9A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_http.DeleteAsync($"jobs/{id}");</w:t>
      </w:r>
    </w:p>
    <w:p w14:paraId="73E1536B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264A27E8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7B060E80" w14:textId="05E9C8D3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6815CF25" w14:textId="77777777" w:rsid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752BD4F9" w14:textId="77777777" w:rsidR="00554B07" w:rsidRPr="00554B07" w:rsidRDefault="00554B07" w:rsidP="00554B07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79F8B79F" w14:textId="68A2448D" w:rsidR="00554B07" w:rsidRDefault="00554B07" w:rsidP="00E627E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554B07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сторінки виведення вакансій проекту:</w:t>
      </w:r>
    </w:p>
    <w:p w14:paraId="2AA256E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color w:val="00B050"/>
          <w:sz w:val="18"/>
          <w:szCs w:val="18"/>
        </w:rPr>
      </w:pPr>
      <w:r w:rsidRPr="00554B07">
        <w:rPr>
          <w:rFonts w:ascii="Cascadia Code" w:hAnsi="Cascadia Code"/>
          <w:color w:val="00B050"/>
          <w:sz w:val="18"/>
          <w:szCs w:val="18"/>
        </w:rPr>
        <w:t>@page "/jobs"</w:t>
      </w:r>
    </w:p>
    <w:p w14:paraId="30EC21E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@using JobPortal.BlazorApp.Models</w:t>
      </w:r>
    </w:p>
    <w:p w14:paraId="6DDE444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@using JobPortal.BlazorApp.Services</w:t>
      </w:r>
    </w:p>
    <w:p w14:paraId="02EF61E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@using Microsoft.JSInterop</w:t>
      </w:r>
    </w:p>
    <w:p w14:paraId="348C385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@inject JobsService JobsService</w:t>
      </w:r>
    </w:p>
    <w:p w14:paraId="0259E50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@inject IJSRuntime JS</w:t>
      </w:r>
    </w:p>
    <w:p w14:paraId="4DB5223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38EDEFB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color w:val="00B050"/>
          <w:sz w:val="18"/>
          <w:szCs w:val="18"/>
        </w:rPr>
        <w:t>&lt;h3&gt;Вакансії&lt;/h3&gt;</w:t>
      </w:r>
    </w:p>
    <w:p w14:paraId="1B134E7A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4EB65AD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@if (jobs == null)</w:t>
      </w:r>
    </w:p>
    <w:p w14:paraId="44C8A12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5FDA6ED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&lt;div class="d-flex justify-content-center"&gt;</w:t>
      </w:r>
    </w:p>
    <w:p w14:paraId="59DA1D1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&lt;div class="spinner-border text-primary" role="status"&gt;</w:t>
      </w:r>
    </w:p>
    <w:p w14:paraId="1F9BF5E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&lt;span class="visually-hidden"&gt;Завантаження...&lt;/span&gt;</w:t>
      </w:r>
    </w:p>
    <w:p w14:paraId="3D351E8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&lt;/div&gt;</w:t>
      </w:r>
    </w:p>
    <w:p w14:paraId="39E197D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&lt;/div&gt;</w:t>
      </w:r>
    </w:p>
    <w:p w14:paraId="1E8B92D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6B8CF34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else</w:t>
      </w:r>
    </w:p>
    <w:p w14:paraId="195D0AD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{</w:t>
      </w:r>
    </w:p>
    <w:p w14:paraId="21748D5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&lt;div class="mb-3 text-end"&gt;</w:t>
      </w:r>
    </w:p>
    <w:p w14:paraId="0F5E991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&lt;a href="/jobs/create" class="btn btn-success"&gt;</w:t>
      </w:r>
    </w:p>
    <w:p w14:paraId="3B2415C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&lt;span class="oi oi-plus" aria-hidden="true"&gt;&lt;/span&gt; Створити нову</w:t>
      </w:r>
    </w:p>
    <w:p w14:paraId="7264F20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&lt;/a&gt;</w:t>
      </w:r>
    </w:p>
    <w:p w14:paraId="25A6A66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&lt;/div&gt;</w:t>
      </w:r>
    </w:p>
    <w:p w14:paraId="05499FF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748BBB6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&lt;table class="table table-hover table-striped"&gt;</w:t>
      </w:r>
    </w:p>
    <w:p w14:paraId="2FA20A8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&lt;thead class="table-dark"&gt;</w:t>
      </w:r>
    </w:p>
    <w:p w14:paraId="7679E2D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&lt;tr&gt;</w:t>
      </w:r>
    </w:p>
    <w:p w14:paraId="3CFFFBC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&lt;th&gt;Назва&lt;/th&gt;</w:t>
      </w:r>
    </w:p>
    <w:p w14:paraId="436A67B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&lt;th&gt;Компанія&lt;/th&gt;</w:t>
      </w:r>
    </w:p>
    <w:p w14:paraId="641AC02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&lt;th style="width: 300px;"&gt;Дії&lt;/th&gt;</w:t>
      </w:r>
    </w:p>
    <w:p w14:paraId="714BB4F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&lt;/tr&gt;</w:t>
      </w:r>
    </w:p>
    <w:p w14:paraId="00699B0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&lt;/thead&gt;</w:t>
      </w:r>
    </w:p>
    <w:p w14:paraId="6E6C4F3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&lt;tbody&gt;</w:t>
      </w:r>
    </w:p>
    <w:p w14:paraId="4C274F9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@foreach (var j in jobs)</w:t>
      </w:r>
    </w:p>
    <w:p w14:paraId="1B242F1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{</w:t>
      </w:r>
    </w:p>
    <w:p w14:paraId="562F4EC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&lt;tr&gt;</w:t>
      </w:r>
    </w:p>
    <w:p w14:paraId="6FEE4F2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&lt;td&gt;</w:t>
      </w:r>
    </w:p>
    <w:p w14:paraId="245F9F1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&lt;a href="/jobs/@j.Id" class="text-decoration-none fw-bold"&gt;</w:t>
      </w:r>
    </w:p>
    <w:p w14:paraId="03668B5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@j.Title</w:t>
      </w:r>
    </w:p>
    <w:p w14:paraId="0FFBA67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&lt;/a&gt;</w:t>
      </w:r>
    </w:p>
    <w:p w14:paraId="442D659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&lt;/td&gt;</w:t>
      </w:r>
    </w:p>
    <w:p w14:paraId="1C9E32B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&lt;td&gt;@j.Company&lt;/td&gt;</w:t>
      </w:r>
    </w:p>
    <w:p w14:paraId="7C0C2B1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&lt;td&gt;</w:t>
      </w:r>
    </w:p>
    <w:p w14:paraId="79DDC2F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&lt;div class="btn-group" role="group"&gt;</w:t>
      </w:r>
    </w:p>
    <w:p w14:paraId="4B8D146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&lt;a href="/jobs/@j.Id" class="btn btn-info btn-sm text-white"&gt;</w:t>
      </w:r>
    </w:p>
    <w:p w14:paraId="7E55C1A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    Деталі</w:t>
      </w:r>
    </w:p>
    <w:p w14:paraId="3AF35A5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&lt;/a&gt;</w:t>
      </w:r>
    </w:p>
    <w:p w14:paraId="24DDB5D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&lt;a href="/jobs/edit/@j.Id" class="btn btn-warning btn-sm"&gt;</w:t>
      </w:r>
    </w:p>
    <w:p w14:paraId="6894D03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lastRenderedPageBreak/>
        <w:t xml:space="preserve">                                Редагувати</w:t>
      </w:r>
    </w:p>
    <w:p w14:paraId="3004BE2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&lt;/a&gt;</w:t>
      </w:r>
    </w:p>
    <w:p w14:paraId="40FF8E6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&lt;button class="btn btn-danger btn-sm" @onclick="() =&gt; Delete(j.Id, j.Title)"&gt;</w:t>
      </w:r>
    </w:p>
    <w:p w14:paraId="27079E2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    Видалити</w:t>
      </w:r>
    </w:p>
    <w:p w14:paraId="6A4BEF2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&lt;/button&gt;</w:t>
      </w:r>
    </w:p>
    <w:p w14:paraId="7E21831A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&lt;/div&gt;</w:t>
      </w:r>
    </w:p>
    <w:p w14:paraId="66AF6C8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&lt;/td&gt;</w:t>
      </w:r>
    </w:p>
    <w:p w14:paraId="72E3B9C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&lt;/tr&gt;</w:t>
      </w:r>
    </w:p>
    <w:p w14:paraId="255B0AB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}</w:t>
      </w:r>
    </w:p>
    <w:p w14:paraId="30B6FF6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&lt;/tbody&gt;</w:t>
      </w:r>
    </w:p>
    <w:p w14:paraId="7770BBA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&lt;/table&gt;</w:t>
      </w:r>
    </w:p>
    <w:p w14:paraId="3ADAE59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7AA653BA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9E6F52A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@code {</w:t>
      </w:r>
    </w:p>
    <w:p w14:paraId="0C5829F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List&lt;JobDto&gt;? jobs;</w:t>
      </w:r>
    </w:p>
    <w:p w14:paraId="2D4FD80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6B1F6DD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protected override async Task OnInitializedAsync()</w:t>
      </w:r>
    </w:p>
    <w:p w14:paraId="2FC4CCA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2BEB374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await LoadJobs();</w:t>
      </w:r>
    </w:p>
    <w:p w14:paraId="79B52D4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369718B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D9C248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private async Task LoadJobs()</w:t>
      </w:r>
    </w:p>
    <w:p w14:paraId="4A325F8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0986B98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try</w:t>
      </w:r>
    </w:p>
    <w:p w14:paraId="10870A9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27AEFBD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jobs = await JobsService.GetJobs();</w:t>
      </w:r>
    </w:p>
    <w:p w14:paraId="7EFFE93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3AA24D0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catch (Exception ex)</w:t>
      </w:r>
    </w:p>
    <w:p w14:paraId="7F71D6F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4D5192C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Console.WriteLine($"Помилка завантаження: {ex.Message}");</w:t>
      </w:r>
    </w:p>
    <w:p w14:paraId="4D77F73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0E53D18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409AB62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0A4B159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async Task Delete(int id, string title)</w:t>
      </w:r>
    </w:p>
    <w:p w14:paraId="7D89164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0F279CE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bool confirmed = await JS.InvokeAsync&lt;bool&gt;("confirm", $"Ви впевнені, що хочете видалити вакансію '{title}'?");</w:t>
      </w:r>
    </w:p>
    <w:p w14:paraId="7DB9E82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600C3BD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if (confirmed)</w:t>
      </w:r>
    </w:p>
    <w:p w14:paraId="50619ED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4C18A81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JobsService.DeleteJob(id);</w:t>
      </w:r>
    </w:p>
    <w:p w14:paraId="68F4E3A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await LoadJobs();</w:t>
      </w:r>
    </w:p>
    <w:p w14:paraId="15CE561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27C94A5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31DA43C3" w14:textId="70366005" w:rsid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02E8CB96" w14:textId="77777777" w:rsid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472D6382" w14:textId="78EA697F" w:rsidR="00554B07" w:rsidRDefault="00554B07" w:rsidP="00554B07">
      <w:pPr>
        <w:spacing w:after="0" w:line="36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сторінки </w:t>
      </w:r>
      <w:r>
        <w:rPr>
          <w:rFonts w:ascii="Times New Roman" w:hAnsi="Times New Roman"/>
          <w:sz w:val="28"/>
          <w:szCs w:val="28"/>
          <w:u w:val="single"/>
        </w:rPr>
        <w:t>реєстрації користувача</w:t>
      </w:r>
      <w:r>
        <w:rPr>
          <w:rFonts w:ascii="Times New Roman" w:hAnsi="Times New Roman"/>
          <w:sz w:val="28"/>
          <w:szCs w:val="28"/>
          <w:u w:val="single"/>
        </w:rPr>
        <w:t>:</w:t>
      </w:r>
    </w:p>
    <w:p w14:paraId="3312E50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color w:val="00B050"/>
          <w:sz w:val="18"/>
          <w:szCs w:val="18"/>
        </w:rPr>
      </w:pPr>
      <w:r w:rsidRPr="00554B07">
        <w:rPr>
          <w:rFonts w:ascii="Cascadia Code" w:hAnsi="Cascadia Code"/>
          <w:color w:val="00B050"/>
          <w:sz w:val="18"/>
          <w:szCs w:val="18"/>
        </w:rPr>
        <w:t>@page "/register"</w:t>
      </w:r>
    </w:p>
    <w:p w14:paraId="76EA2D1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@using JobPortal.BlazorApp.Models</w:t>
      </w:r>
    </w:p>
    <w:p w14:paraId="10CFBCF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@using JobPortal.BlazorApp.Services</w:t>
      </w:r>
    </w:p>
    <w:p w14:paraId="0C92319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@using Microsoft.AspNetCore.Components.Forms</w:t>
      </w:r>
    </w:p>
    <w:p w14:paraId="5F864FF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@inject AuthService AuthService</w:t>
      </w:r>
    </w:p>
    <w:p w14:paraId="3EB6A13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@inject NavigationManager Navigation</w:t>
      </w:r>
    </w:p>
    <w:p w14:paraId="7F5325F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33E5AD3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&lt;div class="row justify-content-center mt-5"&gt;</w:t>
      </w:r>
    </w:p>
    <w:p w14:paraId="0D33AB8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&lt;div class="col-md-6 col-lg-4"&gt;</w:t>
      </w:r>
    </w:p>
    <w:p w14:paraId="1248B7A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&lt;div class="card shadow"&gt;</w:t>
      </w:r>
    </w:p>
    <w:p w14:paraId="0ABB734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&lt;div class="card-header bg-primary text-white"&gt;</w:t>
      </w:r>
    </w:p>
    <w:p w14:paraId="5442B8F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&lt;h3 class="card-title text-center mb-0"&gt;Реєстрація&lt;/h3&gt;</w:t>
      </w:r>
    </w:p>
    <w:p w14:paraId="1EBFE3A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&lt;/div&gt;</w:t>
      </w:r>
    </w:p>
    <w:p w14:paraId="428E6A4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&lt;div class="card-body"&gt;</w:t>
      </w:r>
    </w:p>
    <w:p w14:paraId="6C8FADA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F06090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@if (!string.IsNullOrEmpty(ErrorMessage))</w:t>
      </w:r>
    </w:p>
    <w:p w14:paraId="059458B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{</w:t>
      </w:r>
    </w:p>
    <w:p w14:paraId="271B0BF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&lt;div class="alert alert-danger"&gt;@ErrorMessage&lt;/div&gt;</w:t>
      </w:r>
    </w:p>
    <w:p w14:paraId="53A5D24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}</w:t>
      </w:r>
    </w:p>
    <w:p w14:paraId="1B80AA5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3213761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lastRenderedPageBreak/>
        <w:t xml:space="preserve">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EditForm</w:t>
      </w:r>
      <w:r w:rsidRPr="00554B07">
        <w:rPr>
          <w:rFonts w:ascii="Cascadia Code" w:hAnsi="Cascadia Code"/>
          <w:sz w:val="18"/>
          <w:szCs w:val="18"/>
        </w:rPr>
        <w:t xml:space="preserve"> </w:t>
      </w:r>
      <w:r w:rsidRPr="00554B07">
        <w:rPr>
          <w:rFonts w:ascii="Cascadia Code" w:hAnsi="Cascadia Code"/>
          <w:b/>
          <w:bCs/>
          <w:sz w:val="18"/>
          <w:szCs w:val="18"/>
        </w:rPr>
        <w:t>Model</w:t>
      </w:r>
      <w:r w:rsidRPr="00554B07">
        <w:rPr>
          <w:rFonts w:ascii="Cascadia Code" w:hAnsi="Cascadia Code"/>
          <w:sz w:val="18"/>
          <w:szCs w:val="18"/>
        </w:rPr>
        <w:t xml:space="preserve">="registerModel" </w:t>
      </w:r>
      <w:r w:rsidRPr="00554B07">
        <w:rPr>
          <w:rFonts w:ascii="Cascadia Code" w:hAnsi="Cascadia Code"/>
          <w:b/>
          <w:bCs/>
          <w:sz w:val="18"/>
          <w:szCs w:val="18"/>
        </w:rPr>
        <w:t>OnValidSubmit</w:t>
      </w:r>
      <w:r w:rsidRPr="00554B07">
        <w:rPr>
          <w:rFonts w:ascii="Cascadia Code" w:hAnsi="Cascadia Code"/>
          <w:sz w:val="18"/>
          <w:szCs w:val="18"/>
        </w:rPr>
        <w:t>="HandleRegistration"&gt;</w:t>
      </w:r>
    </w:p>
    <w:p w14:paraId="2FA629D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DataAnnotationsValidator</w:t>
      </w:r>
      <w:r w:rsidRPr="00554B07">
        <w:rPr>
          <w:rFonts w:ascii="Cascadia Code" w:hAnsi="Cascadia Code"/>
          <w:sz w:val="18"/>
          <w:szCs w:val="18"/>
        </w:rPr>
        <w:t xml:space="preserve"> /&gt;</w:t>
      </w:r>
    </w:p>
    <w:p w14:paraId="149F327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3A6086A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&lt;div class="mb-3"&gt;</w:t>
      </w:r>
    </w:p>
    <w:p w14:paraId="241B8D9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&lt;label class="form-label"&gt;ПІБ (Повне ім'я)&lt;/label&gt;</w:t>
      </w:r>
    </w:p>
    <w:p w14:paraId="5012AAA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InputText</w:t>
      </w:r>
      <w:r w:rsidRPr="00554B07">
        <w:rPr>
          <w:rFonts w:ascii="Cascadia Code" w:hAnsi="Cascadia Code"/>
          <w:sz w:val="18"/>
          <w:szCs w:val="18"/>
        </w:rPr>
        <w:t xml:space="preserve"> @bind-Value="registerModel.FullName" class="form-control" placeholder="Іван Іванов" /&gt;</w:t>
      </w:r>
    </w:p>
    <w:p w14:paraId="772A6EC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ValidationMessage</w:t>
      </w:r>
      <w:r w:rsidRPr="00554B07">
        <w:rPr>
          <w:rFonts w:ascii="Cascadia Code" w:hAnsi="Cascadia Code"/>
          <w:sz w:val="18"/>
          <w:szCs w:val="18"/>
        </w:rPr>
        <w:t xml:space="preserve"> </w:t>
      </w:r>
      <w:r w:rsidRPr="00554B07">
        <w:rPr>
          <w:rFonts w:ascii="Cascadia Code" w:hAnsi="Cascadia Code"/>
          <w:b/>
          <w:bCs/>
          <w:sz w:val="18"/>
          <w:szCs w:val="18"/>
        </w:rPr>
        <w:t>For</w:t>
      </w:r>
      <w:r w:rsidRPr="00554B07">
        <w:rPr>
          <w:rFonts w:ascii="Cascadia Code" w:hAnsi="Cascadia Code"/>
          <w:sz w:val="18"/>
          <w:szCs w:val="18"/>
        </w:rPr>
        <w:t>="@(() =&gt; registerModel.FullName)" /&gt;</w:t>
      </w:r>
    </w:p>
    <w:p w14:paraId="31E8065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&lt;/div&gt;</w:t>
      </w:r>
    </w:p>
    <w:p w14:paraId="2D48B0E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8B700E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&lt;div class="mb-3"&gt;</w:t>
      </w:r>
    </w:p>
    <w:p w14:paraId="7FA9A0B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&lt;label class="form-label"&gt;Email&lt;/label&gt;</w:t>
      </w:r>
    </w:p>
    <w:p w14:paraId="2987525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InputText</w:t>
      </w:r>
      <w:r w:rsidRPr="00554B07">
        <w:rPr>
          <w:rFonts w:ascii="Cascadia Code" w:hAnsi="Cascadia Code"/>
          <w:sz w:val="18"/>
          <w:szCs w:val="18"/>
        </w:rPr>
        <w:t xml:space="preserve"> @bind-Value="registerModel.Email" class="form-control" placeholder="example@mail.com" /&gt;</w:t>
      </w:r>
    </w:p>
    <w:p w14:paraId="476DABF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ValidationMessage</w:t>
      </w:r>
      <w:r w:rsidRPr="00554B07">
        <w:rPr>
          <w:rFonts w:ascii="Cascadia Code" w:hAnsi="Cascadia Code"/>
          <w:sz w:val="18"/>
          <w:szCs w:val="18"/>
        </w:rPr>
        <w:t xml:space="preserve"> </w:t>
      </w:r>
      <w:r w:rsidRPr="00554B07">
        <w:rPr>
          <w:rFonts w:ascii="Cascadia Code" w:hAnsi="Cascadia Code"/>
          <w:b/>
          <w:bCs/>
          <w:sz w:val="18"/>
          <w:szCs w:val="18"/>
        </w:rPr>
        <w:t>For</w:t>
      </w:r>
      <w:r w:rsidRPr="00554B07">
        <w:rPr>
          <w:rFonts w:ascii="Cascadia Code" w:hAnsi="Cascadia Code"/>
          <w:sz w:val="18"/>
          <w:szCs w:val="18"/>
        </w:rPr>
        <w:t>="@(() =&gt; registerModel.Email)" /&gt;</w:t>
      </w:r>
    </w:p>
    <w:p w14:paraId="556BFC7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&lt;/div&gt;</w:t>
      </w:r>
    </w:p>
    <w:p w14:paraId="2AC0A51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3B89361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&lt;div class="mb-3"&gt;</w:t>
      </w:r>
    </w:p>
    <w:p w14:paraId="19EE1EE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&lt;label class="form-label"&gt;Хто ви?&lt;/label&gt;</w:t>
      </w:r>
    </w:p>
    <w:p w14:paraId="5F243D0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InputSelect</w:t>
      </w:r>
      <w:r w:rsidRPr="00554B07">
        <w:rPr>
          <w:rFonts w:ascii="Cascadia Code" w:hAnsi="Cascadia Code"/>
          <w:sz w:val="18"/>
          <w:szCs w:val="18"/>
        </w:rPr>
        <w:t xml:space="preserve"> @bind-Value="registerModel.Role" class="form-select"&gt;</w:t>
      </w:r>
    </w:p>
    <w:p w14:paraId="0C4585A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&lt;option value="Candidate"&gt;Шукач роботи&lt;/option&gt;</w:t>
      </w:r>
    </w:p>
    <w:p w14:paraId="6225A1F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&lt;option value="Employer"&gt;Роботодавець&lt;/option&gt;</w:t>
      </w:r>
    </w:p>
    <w:p w14:paraId="58C3B7C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&lt;/</w:t>
      </w:r>
      <w:r w:rsidRPr="00554B07">
        <w:rPr>
          <w:rFonts w:ascii="Cascadia Code" w:hAnsi="Cascadia Code"/>
          <w:b/>
          <w:bCs/>
          <w:sz w:val="18"/>
          <w:szCs w:val="18"/>
        </w:rPr>
        <w:t>InputSelect</w:t>
      </w:r>
      <w:r w:rsidRPr="00554B07">
        <w:rPr>
          <w:rFonts w:ascii="Cascadia Code" w:hAnsi="Cascadia Code"/>
          <w:sz w:val="18"/>
          <w:szCs w:val="18"/>
        </w:rPr>
        <w:t>&gt;</w:t>
      </w:r>
    </w:p>
    <w:p w14:paraId="676E43D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&lt;/div&gt;</w:t>
      </w:r>
    </w:p>
    <w:p w14:paraId="0C2D037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35EBCCB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&lt;div class="mb-3"&gt;</w:t>
      </w:r>
    </w:p>
    <w:p w14:paraId="32188CE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&lt;label class="form-label"&gt;Пароль&lt;/label&gt;</w:t>
      </w:r>
    </w:p>
    <w:p w14:paraId="72E325C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InputText</w:t>
      </w:r>
      <w:r w:rsidRPr="00554B07">
        <w:rPr>
          <w:rFonts w:ascii="Cascadia Code" w:hAnsi="Cascadia Code"/>
          <w:sz w:val="18"/>
          <w:szCs w:val="18"/>
        </w:rPr>
        <w:t xml:space="preserve"> @bind-Value="registerModel.Password" type="password" class="form-control" /&gt;</w:t>
      </w:r>
    </w:p>
    <w:p w14:paraId="0F2D40A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ValidationMessage</w:t>
      </w:r>
      <w:r w:rsidRPr="00554B07">
        <w:rPr>
          <w:rFonts w:ascii="Cascadia Code" w:hAnsi="Cascadia Code"/>
          <w:sz w:val="18"/>
          <w:szCs w:val="18"/>
        </w:rPr>
        <w:t xml:space="preserve"> </w:t>
      </w:r>
      <w:r w:rsidRPr="00554B07">
        <w:rPr>
          <w:rFonts w:ascii="Cascadia Code" w:hAnsi="Cascadia Code"/>
          <w:b/>
          <w:bCs/>
          <w:sz w:val="18"/>
          <w:szCs w:val="18"/>
        </w:rPr>
        <w:t>For</w:t>
      </w:r>
      <w:r w:rsidRPr="00554B07">
        <w:rPr>
          <w:rFonts w:ascii="Cascadia Code" w:hAnsi="Cascadia Code"/>
          <w:sz w:val="18"/>
          <w:szCs w:val="18"/>
        </w:rPr>
        <w:t>="@(() =&gt; registerModel.Password)" /&gt;</w:t>
      </w:r>
    </w:p>
    <w:p w14:paraId="5615F5C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&lt;/div&gt;</w:t>
      </w:r>
    </w:p>
    <w:p w14:paraId="2383769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056A474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&lt;div class="mb-3"&gt;</w:t>
      </w:r>
    </w:p>
    <w:p w14:paraId="593CDA9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&lt;label class="form-label"&gt;Підтвердження паролю&lt;/label&gt;</w:t>
      </w:r>
    </w:p>
    <w:p w14:paraId="0E999E8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InputText</w:t>
      </w:r>
      <w:r w:rsidRPr="00554B07">
        <w:rPr>
          <w:rFonts w:ascii="Cascadia Code" w:hAnsi="Cascadia Code"/>
          <w:sz w:val="18"/>
          <w:szCs w:val="18"/>
        </w:rPr>
        <w:t xml:space="preserve"> @bind-Value="registerModel.ConfirmPassword" type="password" class="form-control" /&gt;</w:t>
      </w:r>
    </w:p>
    <w:p w14:paraId="36628CB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</w:t>
      </w:r>
      <w:r w:rsidRPr="00554B07">
        <w:rPr>
          <w:rFonts w:ascii="Cascadia Code" w:hAnsi="Cascadia Code"/>
          <w:b/>
          <w:bCs/>
          <w:sz w:val="18"/>
          <w:szCs w:val="18"/>
        </w:rPr>
        <w:t>ValidationMessage</w:t>
      </w:r>
      <w:r w:rsidRPr="00554B07">
        <w:rPr>
          <w:rFonts w:ascii="Cascadia Code" w:hAnsi="Cascadia Code"/>
          <w:sz w:val="18"/>
          <w:szCs w:val="18"/>
        </w:rPr>
        <w:t xml:space="preserve"> </w:t>
      </w:r>
      <w:r w:rsidRPr="00554B07">
        <w:rPr>
          <w:rFonts w:ascii="Cascadia Code" w:hAnsi="Cascadia Code"/>
          <w:b/>
          <w:bCs/>
          <w:sz w:val="18"/>
          <w:szCs w:val="18"/>
        </w:rPr>
        <w:t>For</w:t>
      </w:r>
      <w:r w:rsidRPr="00554B07">
        <w:rPr>
          <w:rFonts w:ascii="Cascadia Code" w:hAnsi="Cascadia Code"/>
          <w:sz w:val="18"/>
          <w:szCs w:val="18"/>
        </w:rPr>
        <w:t>="@(() =&gt; registerModel.ConfirmPassword)" /&gt;</w:t>
      </w:r>
    </w:p>
    <w:p w14:paraId="7DBBFCE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&lt;/div&gt;</w:t>
      </w:r>
    </w:p>
    <w:p w14:paraId="2FE1EFE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09BD3D9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&lt;div class="d-grid gap-2"&gt;</w:t>
      </w:r>
    </w:p>
    <w:p w14:paraId="3BEFDCE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&lt;button type="submit" class="btn btn-success" disabled="@IsProcessing"&gt;</w:t>
      </w:r>
    </w:p>
    <w:p w14:paraId="7BFAAC6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@if (IsProcessing)</w:t>
      </w:r>
    </w:p>
    <w:p w14:paraId="5AB61DB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{</w:t>
      </w:r>
    </w:p>
    <w:p w14:paraId="179E542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    &lt;span class="spinner-border spinner-border-sm"&gt;&lt;/span&gt; &lt;span&gt; Реєстрація...&lt;/span&gt;</w:t>
      </w:r>
    </w:p>
    <w:p w14:paraId="300EA31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}</w:t>
      </w:r>
    </w:p>
    <w:p w14:paraId="3C92DA0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else</w:t>
      </w:r>
    </w:p>
    <w:p w14:paraId="68C24ADA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{</w:t>
      </w:r>
    </w:p>
    <w:p w14:paraId="00BE7C0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    &lt;span&gt;Зареєструватися&lt;/span&gt;</w:t>
      </w:r>
    </w:p>
    <w:p w14:paraId="26A871B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    }</w:t>
      </w:r>
    </w:p>
    <w:p w14:paraId="271FE95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    &lt;/button&gt;</w:t>
      </w:r>
    </w:p>
    <w:p w14:paraId="0E470B0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    &lt;/div&gt;</w:t>
      </w:r>
    </w:p>
    <w:p w14:paraId="567FD78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&lt;/</w:t>
      </w:r>
      <w:r w:rsidRPr="00554B07">
        <w:rPr>
          <w:rFonts w:ascii="Cascadia Code" w:hAnsi="Cascadia Code"/>
          <w:b/>
          <w:bCs/>
          <w:sz w:val="18"/>
          <w:szCs w:val="18"/>
        </w:rPr>
        <w:t>EditForm</w:t>
      </w:r>
      <w:r w:rsidRPr="00554B07">
        <w:rPr>
          <w:rFonts w:ascii="Cascadia Code" w:hAnsi="Cascadia Code"/>
          <w:sz w:val="18"/>
          <w:szCs w:val="18"/>
        </w:rPr>
        <w:t>&gt;</w:t>
      </w:r>
    </w:p>
    <w:p w14:paraId="017BA05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&lt;/div&gt;</w:t>
      </w:r>
    </w:p>
    <w:p w14:paraId="7EC3AA7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&lt;div class="card-footer text-center"&gt;</w:t>
      </w:r>
    </w:p>
    <w:p w14:paraId="336F3DD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&lt;small&gt;Вже є акаунт? &lt;a href="/login"&gt;Увійти&lt;/a&gt;&lt;/small&gt;</w:t>
      </w:r>
    </w:p>
    <w:p w14:paraId="4DA3754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&lt;/div&gt;</w:t>
      </w:r>
    </w:p>
    <w:p w14:paraId="12D73CC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&lt;/div&gt;</w:t>
      </w:r>
    </w:p>
    <w:p w14:paraId="6642534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&lt;/div&gt;</w:t>
      </w:r>
    </w:p>
    <w:p w14:paraId="1982FB6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&lt;/div&gt;</w:t>
      </w:r>
    </w:p>
    <w:p w14:paraId="50F47CD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4E66CBDA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@code {</w:t>
      </w:r>
    </w:p>
    <w:p w14:paraId="58A7526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private RegisterDto registerModel = new RegisterDto();</w:t>
      </w:r>
    </w:p>
    <w:p w14:paraId="2611C61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private bool IsProcessing = false;</w:t>
      </w:r>
    </w:p>
    <w:p w14:paraId="12EA07F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private string? ErrorMessage;</w:t>
      </w:r>
    </w:p>
    <w:p w14:paraId="373FBEB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2383FFE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lastRenderedPageBreak/>
        <w:t xml:space="preserve">    private async Task HandleRegistration()</w:t>
      </w:r>
    </w:p>
    <w:p w14:paraId="19FCBB6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{</w:t>
      </w:r>
    </w:p>
    <w:p w14:paraId="0FAD1AC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IsProcessing = true;</w:t>
      </w:r>
    </w:p>
    <w:p w14:paraId="7EE93A60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ErrorMessage = null;</w:t>
      </w:r>
    </w:p>
    <w:p w14:paraId="54717F4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212C406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try</w:t>
      </w:r>
    </w:p>
    <w:p w14:paraId="39B05E9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3E292A7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var isSuccess = await AuthService.Register(registerModel);</w:t>
      </w:r>
    </w:p>
    <w:p w14:paraId="4C4EAA69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if (isSuccess)</w:t>
      </w:r>
    </w:p>
    <w:p w14:paraId="00EC6B2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{</w:t>
      </w:r>
    </w:p>
    <w:p w14:paraId="08D80F1D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Navigation.NavigateTo("/login");</w:t>
      </w:r>
    </w:p>
    <w:p w14:paraId="63C891B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}</w:t>
      </w:r>
    </w:p>
    <w:p w14:paraId="208C12EF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else</w:t>
      </w:r>
    </w:p>
    <w:p w14:paraId="38BF220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{</w:t>
      </w:r>
    </w:p>
    <w:p w14:paraId="17886FA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    ErrorMessage = "Помилка реєстрації. Перевірте дані.";</w:t>
      </w:r>
    </w:p>
    <w:p w14:paraId="682F699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}</w:t>
      </w:r>
    </w:p>
    <w:p w14:paraId="7DF2106E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4A6D389B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catch (Exception ex)</w:t>
      </w:r>
    </w:p>
    <w:p w14:paraId="5B217AD5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2E722621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ErrorMessage = $"Помилка: {ex.Message}";</w:t>
      </w:r>
    </w:p>
    <w:p w14:paraId="6C2D9747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2C117016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finally</w:t>
      </w:r>
    </w:p>
    <w:p w14:paraId="3405C80C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{</w:t>
      </w:r>
    </w:p>
    <w:p w14:paraId="5CD835D8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    IsProcessing = false;</w:t>
      </w:r>
    </w:p>
    <w:p w14:paraId="6D96963A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    }</w:t>
      </w:r>
    </w:p>
    <w:p w14:paraId="450E2B74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 xml:space="preserve">    }</w:t>
      </w:r>
    </w:p>
    <w:p w14:paraId="3C59933C" w14:textId="4BA5C8B2" w:rsid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Cascadia Code" w:hAnsi="Cascadia Code"/>
          <w:sz w:val="18"/>
          <w:szCs w:val="18"/>
        </w:rPr>
        <w:t>}</w:t>
      </w:r>
    </w:p>
    <w:p w14:paraId="0CBE2243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23C1CF5A" w14:textId="4EF81334" w:rsidR="00554B07" w:rsidRDefault="00554B07" w:rsidP="00554B07">
      <w:pPr>
        <w:spacing w:after="0" w:line="36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554B07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874DBD">
        <w:rPr>
          <w:rFonts w:ascii="Times New Roman" w:hAnsi="Times New Roman"/>
          <w:sz w:val="28"/>
          <w:szCs w:val="28"/>
          <w:u w:val="single"/>
          <w:lang w:val="en-US"/>
        </w:rPr>
        <w:t>Program</w:t>
      </w:r>
      <w:r w:rsidR="00874DBD" w:rsidRPr="00874DBD">
        <w:rPr>
          <w:rFonts w:ascii="Times New Roman" w:hAnsi="Times New Roman"/>
          <w:sz w:val="28"/>
          <w:szCs w:val="28"/>
          <w:u w:val="single"/>
        </w:rPr>
        <w:t>.</w:t>
      </w:r>
      <w:r w:rsidR="00874DBD">
        <w:rPr>
          <w:rFonts w:ascii="Times New Roman" w:hAnsi="Times New Roman"/>
          <w:sz w:val="28"/>
          <w:szCs w:val="28"/>
          <w:u w:val="single"/>
          <w:lang w:val="en-US"/>
        </w:rPr>
        <w:t>cs</w:t>
      </w:r>
      <w:r w:rsidR="00874DBD" w:rsidRPr="00874DBD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74DBD">
        <w:rPr>
          <w:rFonts w:ascii="Times New Roman" w:hAnsi="Times New Roman"/>
          <w:sz w:val="28"/>
          <w:szCs w:val="28"/>
          <w:u w:val="single"/>
          <w:lang w:val="en-US"/>
        </w:rPr>
        <w:t>API</w:t>
      </w:r>
      <w:r w:rsidR="00874DBD" w:rsidRPr="00874DBD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74DBD">
        <w:rPr>
          <w:rFonts w:ascii="Times New Roman" w:hAnsi="Times New Roman"/>
          <w:sz w:val="28"/>
          <w:szCs w:val="28"/>
          <w:u w:val="single"/>
        </w:rPr>
        <w:t xml:space="preserve">проекту (додаємо дозвіл використання </w:t>
      </w:r>
      <w:r w:rsidR="00874DBD">
        <w:rPr>
          <w:rFonts w:ascii="Times New Roman" w:hAnsi="Times New Roman"/>
          <w:sz w:val="28"/>
          <w:szCs w:val="28"/>
          <w:u w:val="single"/>
          <w:lang w:val="en-US"/>
        </w:rPr>
        <w:t>Blazor</w:t>
      </w:r>
      <w:r w:rsidR="00874DBD">
        <w:rPr>
          <w:rFonts w:ascii="Times New Roman" w:hAnsi="Times New Roman"/>
          <w:sz w:val="28"/>
          <w:szCs w:val="28"/>
          <w:u w:val="single"/>
        </w:rPr>
        <w:t>)</w:t>
      </w:r>
      <w:r>
        <w:rPr>
          <w:rFonts w:ascii="Times New Roman" w:hAnsi="Times New Roman"/>
          <w:sz w:val="28"/>
          <w:szCs w:val="28"/>
          <w:u w:val="single"/>
        </w:rPr>
        <w:t>:</w:t>
      </w:r>
    </w:p>
    <w:p w14:paraId="2BF18629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builder.Services.AddCors(options =&gt;</w:t>
      </w:r>
    </w:p>
    <w:p w14:paraId="6BB4A610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{</w:t>
      </w:r>
    </w:p>
    <w:p w14:paraId="0C53A57B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    options.AddPolicy("AllowBlazorClient",</w:t>
      </w:r>
    </w:p>
    <w:p w14:paraId="0000284B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        policy =&gt;</w:t>
      </w:r>
    </w:p>
    <w:p w14:paraId="21167919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        {</w:t>
      </w:r>
    </w:p>
    <w:p w14:paraId="7630823B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            policy.WithOrigins("https://localhost:5288", "http://localhost:5288") </w:t>
      </w:r>
    </w:p>
    <w:p w14:paraId="3E010A5E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                  .AllowAnyHeader()</w:t>
      </w:r>
    </w:p>
    <w:p w14:paraId="48F79895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                  .AllowAnyMethod();</w:t>
      </w:r>
    </w:p>
    <w:p w14:paraId="5DA55D33" w14:textId="77777777" w:rsidR="00874DBD" w:rsidRPr="00874DBD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        });</w:t>
      </w:r>
    </w:p>
    <w:p w14:paraId="0C5EC14A" w14:textId="2BF55BE6" w:rsidR="00554B07" w:rsidRDefault="00874DBD" w:rsidP="00874DBD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874DBD">
        <w:rPr>
          <w:rFonts w:ascii="Cascadia Code" w:hAnsi="Cascadia Code"/>
          <w:sz w:val="18"/>
          <w:szCs w:val="18"/>
        </w:rPr>
        <w:t xml:space="preserve">        });</w:t>
      </w:r>
    </w:p>
    <w:p w14:paraId="1E7F8872" w14:textId="77777777" w:rsidR="00554B07" w:rsidRPr="00554B07" w:rsidRDefault="00554B07" w:rsidP="00554B07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241C2BEA" w14:textId="35B29CD3" w:rsidR="00554B07" w:rsidRDefault="00554B07" w:rsidP="00E627E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виконаного завдання:</w:t>
      </w:r>
    </w:p>
    <w:p w14:paraId="7C777EDA" w14:textId="32894290" w:rsidR="00554B07" w:rsidRDefault="00554B07" w:rsidP="00554B07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 w:rsidRPr="00554B0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EAD5872" wp14:editId="5A201CE1">
            <wp:extent cx="2121934" cy="1581150"/>
            <wp:effectExtent l="0" t="0" r="0" b="0"/>
            <wp:docPr id="94598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8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5953" cy="15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B0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E1F1630" wp14:editId="47353FB1">
            <wp:extent cx="2571750" cy="1610076"/>
            <wp:effectExtent l="0" t="0" r="0" b="9525"/>
            <wp:docPr id="22410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08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6894" cy="16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6455" w14:textId="4ED1C4A2" w:rsidR="00554B07" w:rsidRPr="00554B07" w:rsidRDefault="00554B07" w:rsidP="00554B07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1.2-3. Реєстрація та авторизація користувача</w:t>
      </w:r>
    </w:p>
    <w:p w14:paraId="45A56B73" w14:textId="77777777" w:rsidR="00554B07" w:rsidRDefault="00554B07" w:rsidP="00554B07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554B07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5E53A1CC" wp14:editId="62FB2B93">
            <wp:extent cx="2680904" cy="1343025"/>
            <wp:effectExtent l="0" t="0" r="5715" b="0"/>
            <wp:docPr id="111097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75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5428" cy="13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B0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2993DB9" wp14:editId="255FC5F5">
            <wp:extent cx="2314547" cy="1939939"/>
            <wp:effectExtent l="0" t="0" r="0" b="3175"/>
            <wp:docPr id="203131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12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8093" cy="194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1A29" w14:textId="595C513D" w:rsidR="00554B07" w:rsidRDefault="00554B07" w:rsidP="00554B07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554B07">
        <w:rPr>
          <w:rFonts w:ascii="Times New Roman" w:hAnsi="Times New Roman"/>
          <w:sz w:val="28"/>
          <w:szCs w:val="28"/>
        </w:rPr>
        <w:drawing>
          <wp:inline distT="0" distB="0" distL="0" distR="0" wp14:anchorId="5649A91E" wp14:editId="668FDDD1">
            <wp:extent cx="3124200" cy="1483838"/>
            <wp:effectExtent l="0" t="0" r="0" b="2540"/>
            <wp:docPr id="75266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221" cy="14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B07">
        <w:rPr>
          <w:rFonts w:ascii="Times New Roman" w:hAnsi="Times New Roman"/>
          <w:sz w:val="28"/>
          <w:szCs w:val="28"/>
        </w:rPr>
        <w:drawing>
          <wp:inline distT="0" distB="0" distL="0" distR="0" wp14:anchorId="2702D327" wp14:editId="0E6D05A8">
            <wp:extent cx="2314547" cy="1852920"/>
            <wp:effectExtent l="0" t="0" r="0" b="0"/>
            <wp:docPr id="92733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37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9212" cy="18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8DF9" w14:textId="77777777" w:rsidR="00554B07" w:rsidRDefault="00554B07" w:rsidP="00554B07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463CD383" w14:textId="673F8350" w:rsidR="00554B07" w:rsidRDefault="00554B07" w:rsidP="00554B07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554B07">
        <w:rPr>
          <w:rFonts w:ascii="Times New Roman" w:hAnsi="Times New Roman"/>
          <w:sz w:val="28"/>
          <w:szCs w:val="28"/>
        </w:rPr>
        <w:drawing>
          <wp:inline distT="0" distB="0" distL="0" distR="0" wp14:anchorId="2083B8F8" wp14:editId="66180800">
            <wp:extent cx="2532739" cy="2000250"/>
            <wp:effectExtent l="0" t="0" r="1270" b="0"/>
            <wp:docPr id="202366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65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645" cy="200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0B39" w14:textId="49CFAF3C" w:rsidR="00554B07" w:rsidRDefault="00554B07" w:rsidP="00554B07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1.4-8. </w:t>
      </w:r>
      <w:r>
        <w:rPr>
          <w:rFonts w:ascii="Times New Roman" w:hAnsi="Times New Roman"/>
          <w:sz w:val="28"/>
          <w:szCs w:val="28"/>
          <w:lang w:val="en-US"/>
        </w:rPr>
        <w:t>CRUD</w:t>
      </w:r>
      <w:r w:rsidRPr="00554B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операції з вакансіями</w:t>
      </w:r>
    </w:p>
    <w:p w14:paraId="071F9976" w14:textId="77777777" w:rsidR="00554B07" w:rsidRPr="00554B07" w:rsidRDefault="00554B07" w:rsidP="00554B07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</w:p>
    <w:p w14:paraId="60041112" w14:textId="2A29E3FD" w:rsidR="00717B3A" w:rsidRPr="000A661C" w:rsidRDefault="00717B3A" w:rsidP="00E627E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</w:t>
      </w:r>
      <w:r w:rsidRPr="00BD729C">
        <w:rPr>
          <w:rFonts w:ascii="Times New Roman" w:hAnsi="Times New Roman"/>
          <w:sz w:val="28"/>
          <w:szCs w:val="28"/>
        </w:rPr>
        <w:t xml:space="preserve">в </w:t>
      </w:r>
      <w:r w:rsidR="00BD729C" w:rsidRPr="00BD729C">
        <w:rPr>
          <w:rFonts w:ascii="Times New Roman" w:hAnsi="Times New Roman"/>
          <w:sz w:val="28"/>
          <w:szCs w:val="28"/>
        </w:rPr>
        <w:t>рамках цієї лабораторної роботи були успішно набуті ключові навички роботи з сучасною архітектурою веб-додатків, сфокусовані на розробці Web API та реалізації механізмів безпеки в середовищі ASP.NET Core.</w:t>
      </w:r>
    </w:p>
    <w:sectPr w:rsidR="00717B3A" w:rsidRPr="000A661C" w:rsidSect="00D11F73">
      <w:headerReference w:type="default" r:id="rId16"/>
      <w:headerReference w:type="first" r:id="rId17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4D09B" w14:textId="77777777" w:rsidR="005527FA" w:rsidRDefault="005527FA">
      <w:r>
        <w:separator/>
      </w:r>
    </w:p>
  </w:endnote>
  <w:endnote w:type="continuationSeparator" w:id="0">
    <w:p w14:paraId="3933430B" w14:textId="77777777" w:rsidR="005527FA" w:rsidRDefault="0055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570D5" w14:textId="77777777" w:rsidR="005527FA" w:rsidRDefault="005527FA">
      <w:r>
        <w:separator/>
      </w:r>
    </w:p>
  </w:footnote>
  <w:footnote w:type="continuationSeparator" w:id="0">
    <w:p w14:paraId="4FE65CF3" w14:textId="77777777" w:rsidR="005527FA" w:rsidRDefault="00552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6E69CF50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3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F33869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6E69CF50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3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F33869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7A644EAC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3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F33869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DDEFEA5" w:rsidR="00326D2B" w:rsidRPr="006910F2" w:rsidRDefault="00B57044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Зав.каф.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0F8E596B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F33869"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3FE2B89" w:rsidR="00326D2B" w:rsidRPr="002F6B72" w:rsidRDefault="00F33869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7A644EAC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3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F33869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DDEFEA5" w:rsidR="00326D2B" w:rsidRPr="006910F2" w:rsidRDefault="00B57044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Зав.каф.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0F8E596B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F33869">
                        <w:t>5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3FE2B89" w:rsidR="00326D2B" w:rsidRPr="002F6B72" w:rsidRDefault="00F33869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10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02D"/>
    <w:multiLevelType w:val="multilevel"/>
    <w:tmpl w:val="D3BC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B1B7D"/>
    <w:multiLevelType w:val="multilevel"/>
    <w:tmpl w:val="A2FC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855527">
    <w:abstractNumId w:val="0"/>
  </w:num>
  <w:num w:numId="2" w16cid:durableId="2041855774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327057667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561720816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105901287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57C97"/>
    <w:rsid w:val="00065D0A"/>
    <w:rsid w:val="000663E4"/>
    <w:rsid w:val="00067E52"/>
    <w:rsid w:val="00070A50"/>
    <w:rsid w:val="00071DF1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661C"/>
    <w:rsid w:val="000A7344"/>
    <w:rsid w:val="000B0280"/>
    <w:rsid w:val="000B0C85"/>
    <w:rsid w:val="000B368B"/>
    <w:rsid w:val="000B5891"/>
    <w:rsid w:val="000B6153"/>
    <w:rsid w:val="000B6D0F"/>
    <w:rsid w:val="000C0779"/>
    <w:rsid w:val="000C5159"/>
    <w:rsid w:val="000C5C39"/>
    <w:rsid w:val="000D2C0A"/>
    <w:rsid w:val="000D601F"/>
    <w:rsid w:val="000E13B8"/>
    <w:rsid w:val="000E57FF"/>
    <w:rsid w:val="000F12CA"/>
    <w:rsid w:val="000F2684"/>
    <w:rsid w:val="000F3C5B"/>
    <w:rsid w:val="000F7DC9"/>
    <w:rsid w:val="0011226C"/>
    <w:rsid w:val="00113BC9"/>
    <w:rsid w:val="00117AB0"/>
    <w:rsid w:val="00122665"/>
    <w:rsid w:val="00122766"/>
    <w:rsid w:val="00123AE1"/>
    <w:rsid w:val="00125EC3"/>
    <w:rsid w:val="00131316"/>
    <w:rsid w:val="001354A4"/>
    <w:rsid w:val="00135E9D"/>
    <w:rsid w:val="001379D8"/>
    <w:rsid w:val="00144202"/>
    <w:rsid w:val="00145FA5"/>
    <w:rsid w:val="0015702C"/>
    <w:rsid w:val="001601C0"/>
    <w:rsid w:val="001604A2"/>
    <w:rsid w:val="001638E4"/>
    <w:rsid w:val="00175356"/>
    <w:rsid w:val="001872BE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10E0"/>
    <w:rsid w:val="002033DA"/>
    <w:rsid w:val="00203924"/>
    <w:rsid w:val="00211AF6"/>
    <w:rsid w:val="002151B1"/>
    <w:rsid w:val="0021693F"/>
    <w:rsid w:val="00220A87"/>
    <w:rsid w:val="00221EF8"/>
    <w:rsid w:val="00226B5F"/>
    <w:rsid w:val="00236856"/>
    <w:rsid w:val="00245CE6"/>
    <w:rsid w:val="00246C40"/>
    <w:rsid w:val="00250705"/>
    <w:rsid w:val="002600DB"/>
    <w:rsid w:val="00260199"/>
    <w:rsid w:val="00260DF3"/>
    <w:rsid w:val="002638A5"/>
    <w:rsid w:val="00265C70"/>
    <w:rsid w:val="002667BF"/>
    <w:rsid w:val="0027502A"/>
    <w:rsid w:val="00276271"/>
    <w:rsid w:val="00276D97"/>
    <w:rsid w:val="00283D06"/>
    <w:rsid w:val="00287D22"/>
    <w:rsid w:val="002975BB"/>
    <w:rsid w:val="002A23DD"/>
    <w:rsid w:val="002A6790"/>
    <w:rsid w:val="002B64E3"/>
    <w:rsid w:val="002C00EB"/>
    <w:rsid w:val="002C0734"/>
    <w:rsid w:val="002C255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0510D"/>
    <w:rsid w:val="003118D9"/>
    <w:rsid w:val="00311F95"/>
    <w:rsid w:val="003120BA"/>
    <w:rsid w:val="00312313"/>
    <w:rsid w:val="003163F4"/>
    <w:rsid w:val="00317E3D"/>
    <w:rsid w:val="00321411"/>
    <w:rsid w:val="0032266F"/>
    <w:rsid w:val="00323165"/>
    <w:rsid w:val="00323DB1"/>
    <w:rsid w:val="003246A4"/>
    <w:rsid w:val="00325A20"/>
    <w:rsid w:val="00326D2B"/>
    <w:rsid w:val="003275ED"/>
    <w:rsid w:val="00327A67"/>
    <w:rsid w:val="00333F7F"/>
    <w:rsid w:val="003364A1"/>
    <w:rsid w:val="003414CF"/>
    <w:rsid w:val="00355B87"/>
    <w:rsid w:val="003565C4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462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45759"/>
    <w:rsid w:val="004510C7"/>
    <w:rsid w:val="00454D51"/>
    <w:rsid w:val="004573EE"/>
    <w:rsid w:val="00467311"/>
    <w:rsid w:val="00473FC9"/>
    <w:rsid w:val="00474FAB"/>
    <w:rsid w:val="00482385"/>
    <w:rsid w:val="0048324E"/>
    <w:rsid w:val="004935B2"/>
    <w:rsid w:val="004953D0"/>
    <w:rsid w:val="00496933"/>
    <w:rsid w:val="00496CEA"/>
    <w:rsid w:val="004A2797"/>
    <w:rsid w:val="004A37BB"/>
    <w:rsid w:val="004B2FA3"/>
    <w:rsid w:val="004B732E"/>
    <w:rsid w:val="004B798E"/>
    <w:rsid w:val="004C359E"/>
    <w:rsid w:val="004C7815"/>
    <w:rsid w:val="004C7EE5"/>
    <w:rsid w:val="004D4022"/>
    <w:rsid w:val="004D52E4"/>
    <w:rsid w:val="004E3941"/>
    <w:rsid w:val="004E4084"/>
    <w:rsid w:val="004E6518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1474A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527FA"/>
    <w:rsid w:val="00554B07"/>
    <w:rsid w:val="00560F33"/>
    <w:rsid w:val="0056238B"/>
    <w:rsid w:val="00565C41"/>
    <w:rsid w:val="00567D1E"/>
    <w:rsid w:val="00573186"/>
    <w:rsid w:val="00576D8D"/>
    <w:rsid w:val="005809DC"/>
    <w:rsid w:val="00582A32"/>
    <w:rsid w:val="005834B6"/>
    <w:rsid w:val="005846D2"/>
    <w:rsid w:val="0058683F"/>
    <w:rsid w:val="005907C8"/>
    <w:rsid w:val="0059387F"/>
    <w:rsid w:val="005A20E1"/>
    <w:rsid w:val="005A2112"/>
    <w:rsid w:val="005A45E1"/>
    <w:rsid w:val="005D184F"/>
    <w:rsid w:val="005D422A"/>
    <w:rsid w:val="005E3725"/>
    <w:rsid w:val="005E5F3C"/>
    <w:rsid w:val="005E6DEE"/>
    <w:rsid w:val="005F10AC"/>
    <w:rsid w:val="005F747D"/>
    <w:rsid w:val="005F7A49"/>
    <w:rsid w:val="006000F9"/>
    <w:rsid w:val="0060196C"/>
    <w:rsid w:val="0060519B"/>
    <w:rsid w:val="00615CBE"/>
    <w:rsid w:val="00617171"/>
    <w:rsid w:val="00617F80"/>
    <w:rsid w:val="00620937"/>
    <w:rsid w:val="006219FD"/>
    <w:rsid w:val="00623075"/>
    <w:rsid w:val="00624750"/>
    <w:rsid w:val="00624799"/>
    <w:rsid w:val="00635E33"/>
    <w:rsid w:val="006432E7"/>
    <w:rsid w:val="006470A2"/>
    <w:rsid w:val="00651D76"/>
    <w:rsid w:val="0066143A"/>
    <w:rsid w:val="00662CAD"/>
    <w:rsid w:val="006651BA"/>
    <w:rsid w:val="006676CE"/>
    <w:rsid w:val="00681C05"/>
    <w:rsid w:val="00685982"/>
    <w:rsid w:val="006861A5"/>
    <w:rsid w:val="00686EA5"/>
    <w:rsid w:val="0068773B"/>
    <w:rsid w:val="006908EF"/>
    <w:rsid w:val="006910F2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3DC5"/>
    <w:rsid w:val="006F66CA"/>
    <w:rsid w:val="006F6F54"/>
    <w:rsid w:val="0070658A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573A6"/>
    <w:rsid w:val="00763D44"/>
    <w:rsid w:val="007659BC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1C6B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158F8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13A0"/>
    <w:rsid w:val="00872C33"/>
    <w:rsid w:val="008742F3"/>
    <w:rsid w:val="00874DBD"/>
    <w:rsid w:val="00880C42"/>
    <w:rsid w:val="00891FC2"/>
    <w:rsid w:val="00892EAE"/>
    <w:rsid w:val="00894B38"/>
    <w:rsid w:val="008A4C80"/>
    <w:rsid w:val="008B5588"/>
    <w:rsid w:val="008C11F3"/>
    <w:rsid w:val="008C274D"/>
    <w:rsid w:val="008C59E8"/>
    <w:rsid w:val="008D133E"/>
    <w:rsid w:val="008D7844"/>
    <w:rsid w:val="008E14C9"/>
    <w:rsid w:val="008E4026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2488A"/>
    <w:rsid w:val="009327AA"/>
    <w:rsid w:val="00933C7E"/>
    <w:rsid w:val="00936104"/>
    <w:rsid w:val="00941C18"/>
    <w:rsid w:val="00954BE3"/>
    <w:rsid w:val="00960541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4E64"/>
    <w:rsid w:val="009F7A31"/>
    <w:rsid w:val="00A002D3"/>
    <w:rsid w:val="00A04A26"/>
    <w:rsid w:val="00A054FC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3DF1"/>
    <w:rsid w:val="00A9496F"/>
    <w:rsid w:val="00A9614E"/>
    <w:rsid w:val="00A96FF1"/>
    <w:rsid w:val="00AA1465"/>
    <w:rsid w:val="00AA2A96"/>
    <w:rsid w:val="00AB074F"/>
    <w:rsid w:val="00AB782D"/>
    <w:rsid w:val="00AC0C81"/>
    <w:rsid w:val="00AC5470"/>
    <w:rsid w:val="00AC59DC"/>
    <w:rsid w:val="00AC6593"/>
    <w:rsid w:val="00AC70EB"/>
    <w:rsid w:val="00AD1FC3"/>
    <w:rsid w:val="00AD5E08"/>
    <w:rsid w:val="00AF0A59"/>
    <w:rsid w:val="00AF0D3E"/>
    <w:rsid w:val="00AF17D1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25BC"/>
    <w:rsid w:val="00B63E6B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A4BF1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D729C"/>
    <w:rsid w:val="00BE29DC"/>
    <w:rsid w:val="00BE2A47"/>
    <w:rsid w:val="00BE6860"/>
    <w:rsid w:val="00BE7211"/>
    <w:rsid w:val="00BE79E8"/>
    <w:rsid w:val="00BF0518"/>
    <w:rsid w:val="00BF324B"/>
    <w:rsid w:val="00BF4078"/>
    <w:rsid w:val="00BF5848"/>
    <w:rsid w:val="00BF666E"/>
    <w:rsid w:val="00BF66DE"/>
    <w:rsid w:val="00BF7C16"/>
    <w:rsid w:val="00C04EA7"/>
    <w:rsid w:val="00C05CB7"/>
    <w:rsid w:val="00C06CB3"/>
    <w:rsid w:val="00C10B0F"/>
    <w:rsid w:val="00C1722F"/>
    <w:rsid w:val="00C21BD2"/>
    <w:rsid w:val="00C249F3"/>
    <w:rsid w:val="00C26CB4"/>
    <w:rsid w:val="00C27558"/>
    <w:rsid w:val="00C32DBF"/>
    <w:rsid w:val="00C3563B"/>
    <w:rsid w:val="00C42CA4"/>
    <w:rsid w:val="00C44231"/>
    <w:rsid w:val="00C47DBE"/>
    <w:rsid w:val="00C517CB"/>
    <w:rsid w:val="00C51A09"/>
    <w:rsid w:val="00C606FE"/>
    <w:rsid w:val="00C65061"/>
    <w:rsid w:val="00C656A0"/>
    <w:rsid w:val="00C671EA"/>
    <w:rsid w:val="00C756A9"/>
    <w:rsid w:val="00C76691"/>
    <w:rsid w:val="00C80985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C5709"/>
    <w:rsid w:val="00CC666A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CF29DE"/>
    <w:rsid w:val="00D02371"/>
    <w:rsid w:val="00D07D29"/>
    <w:rsid w:val="00D11F73"/>
    <w:rsid w:val="00D12DAA"/>
    <w:rsid w:val="00D1700B"/>
    <w:rsid w:val="00D179EC"/>
    <w:rsid w:val="00D209D1"/>
    <w:rsid w:val="00D22594"/>
    <w:rsid w:val="00D22AD3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07C6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27E4"/>
    <w:rsid w:val="00E673BB"/>
    <w:rsid w:val="00E71B4C"/>
    <w:rsid w:val="00E92E3A"/>
    <w:rsid w:val="00E9429B"/>
    <w:rsid w:val="00E94674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22AB0"/>
    <w:rsid w:val="00F33869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019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D5667"/>
    <w:rsid w:val="00FE313A"/>
    <w:rsid w:val="00FE7179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B07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1325</TotalTime>
  <Pages>9</Pages>
  <Words>9611</Words>
  <Characters>5479</Characters>
  <Application>Microsoft Office Word</Application>
  <DocSecurity>0</DocSecurity>
  <Lines>45</Lines>
  <Paragraphs>30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127</cp:revision>
  <cp:lastPrinted>2025-11-04T17:29:00Z</cp:lastPrinted>
  <dcterms:created xsi:type="dcterms:W3CDTF">2018-06-18T19:06:00Z</dcterms:created>
  <dcterms:modified xsi:type="dcterms:W3CDTF">2025-12-02T18:19:00Z</dcterms:modified>
</cp:coreProperties>
</file>